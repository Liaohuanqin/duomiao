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 w:rsidR="000754BA" w:rsidRPr="00986C4E" w:rsidRDefault="000754BA" w:rsidP="000754BA"/>
    <w:p w:rsidR="000754BA" w:rsidRDefault="000754BA" w:rsidP="000754BA">
      <w:pPr>
        <w:spacing w:line="1600" w:lineRule="exact"/>
        <w:jc w:val="center"/>
        <w:rPr>
          <w:rFonts w:eastAsia="隶书"/>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b/>
          <w:bCs/>
          <w:sz w:val="52"/>
        </w:rPr>
      </w:pPr>
      <w:r>
        <w:rPr>
          <w:rFonts w:eastAsia="隶书" w:hint="eastAsia"/>
          <w:b/>
          <w:bCs/>
          <w:sz w:val="60"/>
        </w:rPr>
        <w:t>毕业设计（论文）</w:t>
      </w:r>
    </w:p>
    <w:p w:rsidR="000754BA" w:rsidRDefault="000754BA" w:rsidP="000754BA">
      <w:pPr>
        <w:spacing w:beforeLines="50" w:before="120"/>
        <w:jc w:val="center"/>
        <w:rPr>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b/>
          <w:bCs/>
          <w:sz w:val="30"/>
        </w:rPr>
      </w:pPr>
    </w:p>
    <w:p w:rsidR="000754BA" w:rsidRDefault="000754BA" w:rsidP="000754BA">
      <w:pPr>
        <w:spacing w:line="800" w:lineRule="exact"/>
        <w:ind w:firstLineChars="224" w:firstLine="720"/>
        <w:rPr>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0"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0"/>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b/>
          <w:bCs/>
          <w:sz w:val="30"/>
          <w:u w:val="single"/>
        </w:rPr>
      </w:pPr>
    </w:p>
    <w:p w:rsidR="000754BA" w:rsidRDefault="000754BA" w:rsidP="000754BA">
      <w:pPr>
        <w:jc w:val="center"/>
        <w:rPr>
          <w:b/>
          <w:bCs/>
          <w:sz w:val="30"/>
        </w:rPr>
      </w:pPr>
      <w:r>
        <w:rPr>
          <w:b/>
          <w:bCs/>
          <w:sz w:val="30"/>
        </w:rPr>
        <w:t xml:space="preserve">  </w:t>
      </w:r>
    </w:p>
    <w:p w:rsidR="000754BA" w:rsidRDefault="000754BA" w:rsidP="000754BA">
      <w:pPr>
        <w:rPr>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13</w:t>
      </w:r>
      <w:r w:rsidRPr="00287156">
        <w:rPr>
          <w:rFonts w:hint="eastAsia"/>
          <w:bCs/>
          <w:sz w:val="30"/>
        </w:rPr>
        <w:t>日</w:t>
      </w:r>
    </w:p>
    <w:p w:rsidR="000754BA" w:rsidRPr="00986C4E" w:rsidRDefault="000754BA" w:rsidP="000754BA">
      <w:pPr>
        <w:spacing w:line="400" w:lineRule="exact"/>
        <w:jc w:val="center"/>
        <w:outlineLvl w:val="0"/>
        <w:rPr>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pPr>
      <w:bookmarkStart w:id="1" w:name="_Toc105579304"/>
      <w:bookmarkStart w:id="2" w:name="_Toc511519716"/>
      <w:r>
        <w:rPr>
          <w:rFonts w:hint="eastAsia"/>
        </w:rPr>
        <w:lastRenderedPageBreak/>
        <w:t>摘    要</w:t>
      </w:r>
      <w:bookmarkEnd w:id="1"/>
      <w:bookmarkEnd w:id="2"/>
    </w:p>
    <w:p w:rsidR="002342CB" w:rsidRPr="002342CB" w:rsidRDefault="00445B4E" w:rsidP="002745C9">
      <w:pPr>
        <w:snapToGrid w:val="0"/>
        <w:ind w:firstLineChars="200" w:firstLine="480"/>
        <w:rPr>
          <w:rFonts w:ascii="宋体" w:hAnsi="宋体"/>
          <w:bCs/>
        </w:rPr>
      </w:pPr>
      <w:r>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Pr>
          <w:rFonts w:ascii="宋体" w:cs="宋体" w:hint="eastAsia"/>
          <w:lang w:val="zh-CN"/>
        </w:rPr>
        <w:t>提供职位发布，职位搜索，简历投递一系列服务的平台</w:t>
      </w:r>
      <w:r w:rsidR="00D56C21">
        <w:rPr>
          <w:rFonts w:ascii="宋体" w:cs="宋体" w:hint="eastAsia"/>
          <w:lang w:val="zh-CN"/>
        </w:rPr>
        <w:t>。</w:t>
      </w:r>
      <w:r>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Pr>
          <w:rFonts w:ascii="宋体" w:hAnsi="宋体" w:hint="eastAsia"/>
          <w:bCs/>
        </w:rPr>
        <w:t>运行服务器则显得非常重要</w:t>
      </w:r>
      <w:r w:rsidR="000202DC">
        <w:rPr>
          <w:rFonts w:ascii="宋体" w:hAnsi="宋体" w:hint="eastAsia"/>
          <w:bCs/>
        </w:rPr>
        <w:t>。</w:t>
      </w:r>
      <w:r>
        <w:rPr>
          <w:rFonts w:ascii="宋体" w:hAnsi="宋体" w:hint="eastAsia"/>
          <w:bCs/>
        </w:rPr>
        <w:t>Spring</w:t>
      </w:r>
      <w:r>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w:t>
      </w:r>
      <w:r w:rsidR="00A51E69">
        <w:rPr>
          <w:rFonts w:ascii="宋体" w:hAnsi="宋体"/>
          <w:bCs/>
        </w:rPr>
        <w:t>redis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Pr>
          <w:rFonts w:ascii="黑体" w:eastAsia="黑体" w:hint="eastAsia"/>
          <w:b/>
        </w:rPr>
        <w:t>关键词：</w:t>
      </w:r>
      <w:r w:rsidR="00A51E69">
        <w:rPr>
          <w:rFonts w:ascii="黑体" w:eastAsia="黑体"/>
          <w:b/>
        </w:rPr>
        <w:t>S</w:t>
      </w:r>
      <w:r w:rsidR="00A51E69">
        <w:rPr>
          <w:rFonts w:ascii="黑体" w:eastAsia="黑体" w:hint="eastAsia"/>
          <w:b/>
        </w:rPr>
        <w:t>pring</w:t>
      </w:r>
      <w:r w:rsidR="00A51E69">
        <w:rPr>
          <w:rFonts w:ascii="黑体" w:eastAsia="黑体"/>
          <w:b/>
        </w:rPr>
        <w:t xml:space="preserve"> Mvc</w:t>
      </w:r>
      <w:r w:rsidR="002745C9">
        <w:rPr>
          <w:rFonts w:ascii="黑体" w:eastAsia="黑体" w:hint="eastAsia"/>
          <w:b/>
        </w:rPr>
        <w:t>；Spring；</w:t>
      </w:r>
      <w:r w:rsidR="00A51E69">
        <w:rPr>
          <w:rFonts w:ascii="黑体" w:eastAsia="黑体"/>
          <w:b/>
        </w:rPr>
        <w:t>Mybatis</w:t>
      </w:r>
      <w:r w:rsidR="002745C9">
        <w:rPr>
          <w:rFonts w:ascii="黑体" w:eastAsia="黑体" w:hint="eastAsia"/>
          <w:b/>
        </w:rPr>
        <w:t>；</w:t>
      </w:r>
      <w:r w:rsidR="00D45622">
        <w:rPr>
          <w:rFonts w:ascii="黑体" w:eastAsia="黑体"/>
          <w:b/>
        </w:rPr>
        <w:t>R</w:t>
      </w:r>
      <w:r w:rsidR="00A51E69">
        <w:rPr>
          <w:rFonts w:ascii="黑体" w:eastAsia="黑体"/>
          <w:b/>
        </w:rPr>
        <w:t>edis</w:t>
      </w:r>
      <w:r w:rsidR="002745C9">
        <w:rPr>
          <w:rFonts w:ascii="黑体" w:eastAsia="黑体" w:hint="eastAsia"/>
          <w:b/>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857246" w:rsidRDefault="00DC4C50">
      <w:pPr>
        <w:jc w:val="center"/>
        <w:rPr>
          <w:sz w:val="32"/>
          <w:szCs w:val="32"/>
        </w:rPr>
      </w:pPr>
      <w:r w:rsidRPr="00857246">
        <w:rPr>
          <w:sz w:val="32"/>
          <w:szCs w:val="32"/>
        </w:rPr>
        <w:lastRenderedPageBreak/>
        <w:t>Development of intern recruitment network based on SSM framework</w:t>
      </w:r>
    </w:p>
    <w:p w:rsidR="00DC4C50" w:rsidRPr="002528F4" w:rsidRDefault="00DC4C50">
      <w:pPr>
        <w:jc w:val="center"/>
        <w:rPr>
          <w:rFonts w:ascii="黑体" w:eastAsia="黑体"/>
          <w:sz w:val="30"/>
          <w:szCs w:val="30"/>
        </w:rPr>
      </w:pPr>
    </w:p>
    <w:p w:rsidR="00D30AA2" w:rsidRPr="009C626C" w:rsidRDefault="00D30AA2">
      <w:pPr>
        <w:pStyle w:val="1"/>
      </w:pPr>
      <w:bookmarkStart w:id="13" w:name="_Toc511519717"/>
      <w:r w:rsidRPr="009C626C">
        <w:rPr>
          <w:rFonts w:hint="eastAsia"/>
        </w:rPr>
        <w:t>Abstract</w:t>
      </w:r>
      <w:bookmarkEnd w:id="13"/>
    </w:p>
    <w:p w:rsidR="00D45622" w:rsidRPr="00D45622" w:rsidRDefault="00D45622" w:rsidP="00D45622">
      <w:pPr>
        <w:adjustRightInd w:val="0"/>
        <w:snapToGrid w:val="0"/>
        <w:ind w:firstLineChars="200" w:firstLine="480"/>
        <w:rPr>
          <w:color w:val="000000"/>
        </w:rPr>
      </w:pPr>
      <w:r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506BB0">
        <w:rPr>
          <w:b/>
        </w:rPr>
        <w:t>K</w:t>
      </w:r>
      <w:r w:rsidRPr="00506BB0">
        <w:rPr>
          <w:rFonts w:hint="eastAsia"/>
          <w:b/>
        </w:rPr>
        <w:t>ey Words</w:t>
      </w:r>
      <w:r w:rsidRPr="00506BB0">
        <w:rPr>
          <w:rFonts w:hint="eastAsia"/>
          <w:b/>
        </w:rPr>
        <w:t>：</w:t>
      </w:r>
      <w:r w:rsidR="00D45622">
        <w:rPr>
          <w:rFonts w:ascii="黑体" w:eastAsia="黑体"/>
          <w:b/>
        </w:rPr>
        <w:t>S</w:t>
      </w:r>
      <w:r w:rsidR="00D45622">
        <w:rPr>
          <w:rFonts w:ascii="黑体" w:eastAsia="黑体" w:hint="eastAsia"/>
          <w:b/>
        </w:rPr>
        <w:t>pring</w:t>
      </w:r>
      <w:r w:rsidR="00D45622">
        <w:rPr>
          <w:rFonts w:ascii="黑体" w:eastAsia="黑体"/>
          <w:b/>
        </w:rPr>
        <w:t xml:space="preserve"> Mvc</w:t>
      </w:r>
      <w:r w:rsidR="00D45622">
        <w:rPr>
          <w:rFonts w:ascii="黑体" w:eastAsia="黑体" w:hint="eastAsia"/>
          <w:b/>
        </w:rPr>
        <w:t>；Spring；</w:t>
      </w:r>
      <w:r w:rsidR="00D45622">
        <w:rPr>
          <w:rFonts w:ascii="黑体" w:eastAsia="黑体"/>
          <w:b/>
        </w:rPr>
        <w:t>Mybatis</w:t>
      </w:r>
      <w:r w:rsidR="00D45622">
        <w:rPr>
          <w:rFonts w:ascii="黑体" w:eastAsia="黑体" w:hint="eastAsia"/>
          <w:b/>
        </w:rPr>
        <w:t>；R</w:t>
      </w:r>
      <w:r w:rsidR="00D45622">
        <w:rPr>
          <w:rFonts w:ascii="黑体" w:eastAsia="黑体"/>
          <w:b/>
        </w:rPr>
        <w:t>edis</w:t>
      </w:r>
      <w:r w:rsidR="00D45622">
        <w:rPr>
          <w:rFonts w:ascii="黑体" w:eastAsia="黑体" w:hint="eastAsia"/>
          <w:b/>
        </w:rPr>
        <w:t>；F</w:t>
      </w:r>
      <w:r w:rsidR="00D45622">
        <w:rPr>
          <w:rFonts w:ascii="黑体" w:eastAsia="黑体"/>
          <w:b/>
        </w:rPr>
        <w:t>r</w:t>
      </w:r>
      <w:r w:rsidR="00782A9C">
        <w:rPr>
          <w:rFonts w:ascii="黑体" w:eastAsia="黑体"/>
          <w:b/>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bookmarkStart w:id="14" w:name="_GoBack"/>
    <w:bookmarkEnd w:id="14"/>
    <w:p w:rsidR="00DA1A1A"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519716" w:history="1">
        <w:r w:rsidR="00DA1A1A" w:rsidRPr="003E475C">
          <w:rPr>
            <w:rStyle w:val="a6"/>
            <w:noProof/>
          </w:rPr>
          <w:t>摘</w:t>
        </w:r>
        <w:r w:rsidR="00DA1A1A" w:rsidRPr="003E475C">
          <w:rPr>
            <w:rStyle w:val="a6"/>
            <w:noProof/>
          </w:rPr>
          <w:t xml:space="preserve">    </w:t>
        </w:r>
        <w:r w:rsidR="00DA1A1A" w:rsidRPr="003E475C">
          <w:rPr>
            <w:rStyle w:val="a6"/>
            <w:noProof/>
          </w:rPr>
          <w:t>要</w:t>
        </w:r>
        <w:r w:rsidR="00DA1A1A">
          <w:rPr>
            <w:noProof/>
            <w:webHidden/>
          </w:rPr>
          <w:tab/>
        </w:r>
        <w:r w:rsidR="00DA1A1A">
          <w:rPr>
            <w:noProof/>
            <w:webHidden/>
          </w:rPr>
          <w:fldChar w:fldCharType="begin"/>
        </w:r>
        <w:r w:rsidR="00DA1A1A">
          <w:rPr>
            <w:noProof/>
            <w:webHidden/>
          </w:rPr>
          <w:instrText xml:space="preserve"> PAGEREF _Toc511519716 \h </w:instrText>
        </w:r>
        <w:r w:rsidR="00DA1A1A">
          <w:rPr>
            <w:noProof/>
            <w:webHidden/>
          </w:rPr>
        </w:r>
        <w:r w:rsidR="00DA1A1A">
          <w:rPr>
            <w:noProof/>
            <w:webHidden/>
          </w:rPr>
          <w:fldChar w:fldCharType="separate"/>
        </w:r>
        <w:r w:rsidR="00DA1A1A">
          <w:rPr>
            <w:noProof/>
            <w:webHidden/>
          </w:rPr>
          <w:t>I</w:t>
        </w:r>
        <w:r w:rsidR="00DA1A1A">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17" w:history="1">
        <w:r w:rsidRPr="003E475C">
          <w:rPr>
            <w:rStyle w:val="a6"/>
            <w:noProof/>
          </w:rPr>
          <w:t>Abstract</w:t>
        </w:r>
        <w:r>
          <w:rPr>
            <w:noProof/>
            <w:webHidden/>
          </w:rPr>
          <w:tab/>
        </w:r>
        <w:r>
          <w:rPr>
            <w:noProof/>
            <w:webHidden/>
          </w:rPr>
          <w:fldChar w:fldCharType="begin"/>
        </w:r>
        <w:r>
          <w:rPr>
            <w:noProof/>
            <w:webHidden/>
          </w:rPr>
          <w:instrText xml:space="preserve"> PAGEREF _Toc511519717 \h </w:instrText>
        </w:r>
        <w:r>
          <w:rPr>
            <w:noProof/>
            <w:webHidden/>
          </w:rPr>
        </w:r>
        <w:r>
          <w:rPr>
            <w:noProof/>
            <w:webHidden/>
          </w:rPr>
          <w:fldChar w:fldCharType="separate"/>
        </w:r>
        <w:r>
          <w:rPr>
            <w:noProof/>
            <w:webHidden/>
          </w:rPr>
          <w:t>II</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18" w:history="1">
        <w:r w:rsidRPr="003E475C">
          <w:rPr>
            <w:rStyle w:val="a6"/>
            <w:noProof/>
          </w:rPr>
          <w:t>引</w:t>
        </w:r>
        <w:r w:rsidRPr="003E475C">
          <w:rPr>
            <w:rStyle w:val="a6"/>
            <w:noProof/>
          </w:rPr>
          <w:t xml:space="preserve">  </w:t>
        </w:r>
        <w:r w:rsidRPr="003E475C">
          <w:rPr>
            <w:rStyle w:val="a6"/>
            <w:noProof/>
          </w:rPr>
          <w:t>言</w:t>
        </w:r>
        <w:r>
          <w:rPr>
            <w:noProof/>
            <w:webHidden/>
          </w:rPr>
          <w:tab/>
        </w:r>
        <w:r>
          <w:rPr>
            <w:noProof/>
            <w:webHidden/>
          </w:rPr>
          <w:fldChar w:fldCharType="begin"/>
        </w:r>
        <w:r>
          <w:rPr>
            <w:noProof/>
            <w:webHidden/>
          </w:rPr>
          <w:instrText xml:space="preserve"> PAGEREF _Toc511519718 \h </w:instrText>
        </w:r>
        <w:r>
          <w:rPr>
            <w:noProof/>
            <w:webHidden/>
          </w:rPr>
        </w:r>
        <w:r>
          <w:rPr>
            <w:noProof/>
            <w:webHidden/>
          </w:rPr>
          <w:fldChar w:fldCharType="separate"/>
        </w:r>
        <w:r>
          <w:rPr>
            <w:noProof/>
            <w:webHidden/>
          </w:rPr>
          <w:t>V</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19" w:history="1">
        <w:r w:rsidRPr="003E475C">
          <w:rPr>
            <w:rStyle w:val="a6"/>
            <w:noProof/>
          </w:rPr>
          <w:t>第一章</w:t>
        </w:r>
        <w:r w:rsidRPr="003E475C">
          <w:rPr>
            <w:rStyle w:val="a6"/>
            <w:noProof/>
          </w:rPr>
          <w:t xml:space="preserve"> </w:t>
        </w:r>
        <w:r w:rsidRPr="003E475C">
          <w:rPr>
            <w:rStyle w:val="a6"/>
            <w:noProof/>
          </w:rPr>
          <w:t>概述</w:t>
        </w:r>
        <w:r>
          <w:rPr>
            <w:noProof/>
            <w:webHidden/>
          </w:rPr>
          <w:tab/>
        </w:r>
        <w:r>
          <w:rPr>
            <w:noProof/>
            <w:webHidden/>
          </w:rPr>
          <w:fldChar w:fldCharType="begin"/>
        </w:r>
        <w:r>
          <w:rPr>
            <w:noProof/>
            <w:webHidden/>
          </w:rPr>
          <w:instrText xml:space="preserve"> PAGEREF _Toc511519719 \h </w:instrText>
        </w:r>
        <w:r>
          <w:rPr>
            <w:noProof/>
            <w:webHidden/>
          </w:rPr>
        </w:r>
        <w:r>
          <w:rPr>
            <w:noProof/>
            <w:webHidden/>
          </w:rPr>
          <w:fldChar w:fldCharType="separate"/>
        </w:r>
        <w:r>
          <w:rPr>
            <w:noProof/>
            <w:webHidden/>
          </w:rPr>
          <w:t>1</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0" w:history="1">
        <w:r w:rsidRPr="003E475C">
          <w:rPr>
            <w:rStyle w:val="a6"/>
            <w:noProof/>
          </w:rPr>
          <w:t xml:space="preserve">1.1 </w:t>
        </w:r>
        <w:r w:rsidRPr="003E475C">
          <w:rPr>
            <w:rStyle w:val="a6"/>
            <w:noProof/>
          </w:rPr>
          <w:t>开发的背景</w:t>
        </w:r>
        <w:r>
          <w:rPr>
            <w:noProof/>
            <w:webHidden/>
          </w:rPr>
          <w:tab/>
        </w:r>
        <w:r>
          <w:rPr>
            <w:noProof/>
            <w:webHidden/>
          </w:rPr>
          <w:fldChar w:fldCharType="begin"/>
        </w:r>
        <w:r>
          <w:rPr>
            <w:noProof/>
            <w:webHidden/>
          </w:rPr>
          <w:instrText xml:space="preserve"> PAGEREF _Toc511519720 \h </w:instrText>
        </w:r>
        <w:r>
          <w:rPr>
            <w:noProof/>
            <w:webHidden/>
          </w:rPr>
        </w:r>
        <w:r>
          <w:rPr>
            <w:noProof/>
            <w:webHidden/>
          </w:rPr>
          <w:fldChar w:fldCharType="separate"/>
        </w:r>
        <w:r>
          <w:rPr>
            <w:noProof/>
            <w:webHidden/>
          </w:rPr>
          <w:t>1</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1" w:history="1">
        <w:r w:rsidRPr="003E475C">
          <w:rPr>
            <w:rStyle w:val="a6"/>
            <w:noProof/>
          </w:rPr>
          <w:t xml:space="preserve">1.2 </w:t>
        </w:r>
        <w:r w:rsidRPr="003E475C">
          <w:rPr>
            <w:rStyle w:val="a6"/>
            <w:noProof/>
          </w:rPr>
          <w:t>系统功能概述</w:t>
        </w:r>
        <w:r>
          <w:rPr>
            <w:noProof/>
            <w:webHidden/>
          </w:rPr>
          <w:tab/>
        </w:r>
        <w:r>
          <w:rPr>
            <w:noProof/>
            <w:webHidden/>
          </w:rPr>
          <w:fldChar w:fldCharType="begin"/>
        </w:r>
        <w:r>
          <w:rPr>
            <w:noProof/>
            <w:webHidden/>
          </w:rPr>
          <w:instrText xml:space="preserve"> PAGEREF _Toc511519721 \h </w:instrText>
        </w:r>
        <w:r>
          <w:rPr>
            <w:noProof/>
            <w:webHidden/>
          </w:rPr>
        </w:r>
        <w:r>
          <w:rPr>
            <w:noProof/>
            <w:webHidden/>
          </w:rPr>
          <w:fldChar w:fldCharType="separate"/>
        </w:r>
        <w:r>
          <w:rPr>
            <w:noProof/>
            <w:webHidden/>
          </w:rPr>
          <w:t>1</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2" w:history="1">
        <w:r w:rsidRPr="003E475C">
          <w:rPr>
            <w:rStyle w:val="a6"/>
            <w:noProof/>
          </w:rPr>
          <w:t>1.3</w:t>
        </w:r>
        <w:r w:rsidRPr="003E475C">
          <w:rPr>
            <w:rStyle w:val="a6"/>
            <w:noProof/>
          </w:rPr>
          <w:t>开发环境介绍</w:t>
        </w:r>
        <w:r>
          <w:rPr>
            <w:noProof/>
            <w:webHidden/>
          </w:rPr>
          <w:tab/>
        </w:r>
        <w:r>
          <w:rPr>
            <w:noProof/>
            <w:webHidden/>
          </w:rPr>
          <w:fldChar w:fldCharType="begin"/>
        </w:r>
        <w:r>
          <w:rPr>
            <w:noProof/>
            <w:webHidden/>
          </w:rPr>
          <w:instrText xml:space="preserve"> PAGEREF _Toc511519722 \h </w:instrText>
        </w:r>
        <w:r>
          <w:rPr>
            <w:noProof/>
            <w:webHidden/>
          </w:rPr>
        </w:r>
        <w:r>
          <w:rPr>
            <w:noProof/>
            <w:webHidden/>
          </w:rPr>
          <w:fldChar w:fldCharType="separate"/>
        </w:r>
        <w:r>
          <w:rPr>
            <w:noProof/>
            <w:webHidden/>
          </w:rPr>
          <w:t>2</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23" w:history="1">
        <w:r w:rsidRPr="003E475C">
          <w:rPr>
            <w:rStyle w:val="a6"/>
            <w:noProof/>
          </w:rPr>
          <w:t>第二章</w:t>
        </w:r>
        <w:r w:rsidRPr="003E475C">
          <w:rPr>
            <w:rStyle w:val="a6"/>
            <w:noProof/>
          </w:rPr>
          <w:t xml:space="preserve"> </w:t>
        </w:r>
        <w:r w:rsidRPr="003E475C">
          <w:rPr>
            <w:rStyle w:val="a6"/>
            <w:noProof/>
          </w:rPr>
          <w:t>需求分析</w:t>
        </w:r>
        <w:r>
          <w:rPr>
            <w:noProof/>
            <w:webHidden/>
          </w:rPr>
          <w:tab/>
        </w:r>
        <w:r>
          <w:rPr>
            <w:noProof/>
            <w:webHidden/>
          </w:rPr>
          <w:fldChar w:fldCharType="begin"/>
        </w:r>
        <w:r>
          <w:rPr>
            <w:noProof/>
            <w:webHidden/>
          </w:rPr>
          <w:instrText xml:space="preserve"> PAGEREF _Toc511519723 \h </w:instrText>
        </w:r>
        <w:r>
          <w:rPr>
            <w:noProof/>
            <w:webHidden/>
          </w:rPr>
        </w:r>
        <w:r>
          <w:rPr>
            <w:noProof/>
            <w:webHidden/>
          </w:rPr>
          <w:fldChar w:fldCharType="separate"/>
        </w:r>
        <w:r>
          <w:rPr>
            <w:noProof/>
            <w:webHidden/>
          </w:rPr>
          <w:t>4</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4" w:history="1">
        <w:r w:rsidRPr="003E475C">
          <w:rPr>
            <w:rStyle w:val="a6"/>
            <w:noProof/>
          </w:rPr>
          <w:t xml:space="preserve">2.1 </w:t>
        </w:r>
        <w:r w:rsidRPr="003E475C">
          <w:rPr>
            <w:rStyle w:val="a6"/>
            <w:noProof/>
          </w:rPr>
          <w:t>用户需求分析</w:t>
        </w:r>
        <w:r>
          <w:rPr>
            <w:noProof/>
            <w:webHidden/>
          </w:rPr>
          <w:tab/>
        </w:r>
        <w:r>
          <w:rPr>
            <w:noProof/>
            <w:webHidden/>
          </w:rPr>
          <w:fldChar w:fldCharType="begin"/>
        </w:r>
        <w:r>
          <w:rPr>
            <w:noProof/>
            <w:webHidden/>
          </w:rPr>
          <w:instrText xml:space="preserve"> PAGEREF _Toc511519724 \h </w:instrText>
        </w:r>
        <w:r>
          <w:rPr>
            <w:noProof/>
            <w:webHidden/>
          </w:rPr>
        </w:r>
        <w:r>
          <w:rPr>
            <w:noProof/>
            <w:webHidden/>
          </w:rPr>
          <w:fldChar w:fldCharType="separate"/>
        </w:r>
        <w:r>
          <w:rPr>
            <w:noProof/>
            <w:webHidden/>
          </w:rPr>
          <w:t>4</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25" w:history="1">
        <w:r w:rsidRPr="003E475C">
          <w:rPr>
            <w:rStyle w:val="a6"/>
            <w:noProof/>
          </w:rPr>
          <w:t xml:space="preserve">2.1.1 </w:t>
        </w:r>
        <w:r w:rsidRPr="003E475C">
          <w:rPr>
            <w:rStyle w:val="a6"/>
            <w:noProof/>
          </w:rPr>
          <w:t>实习生用户模块需求</w:t>
        </w:r>
        <w:r>
          <w:rPr>
            <w:noProof/>
            <w:webHidden/>
          </w:rPr>
          <w:tab/>
        </w:r>
        <w:r>
          <w:rPr>
            <w:noProof/>
            <w:webHidden/>
          </w:rPr>
          <w:fldChar w:fldCharType="begin"/>
        </w:r>
        <w:r>
          <w:rPr>
            <w:noProof/>
            <w:webHidden/>
          </w:rPr>
          <w:instrText xml:space="preserve"> PAGEREF _Toc511519725 \h </w:instrText>
        </w:r>
        <w:r>
          <w:rPr>
            <w:noProof/>
            <w:webHidden/>
          </w:rPr>
        </w:r>
        <w:r>
          <w:rPr>
            <w:noProof/>
            <w:webHidden/>
          </w:rPr>
          <w:fldChar w:fldCharType="separate"/>
        </w:r>
        <w:r>
          <w:rPr>
            <w:noProof/>
            <w:webHidden/>
          </w:rPr>
          <w:t>4</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26" w:history="1">
        <w:r w:rsidRPr="003E475C">
          <w:rPr>
            <w:rStyle w:val="a6"/>
            <w:noProof/>
          </w:rPr>
          <w:t>2.1.2 HR</w:t>
        </w:r>
        <w:r w:rsidRPr="003E475C">
          <w:rPr>
            <w:rStyle w:val="a6"/>
            <w:noProof/>
          </w:rPr>
          <w:t>用户模块需求</w:t>
        </w:r>
        <w:r>
          <w:rPr>
            <w:noProof/>
            <w:webHidden/>
          </w:rPr>
          <w:tab/>
        </w:r>
        <w:r>
          <w:rPr>
            <w:noProof/>
            <w:webHidden/>
          </w:rPr>
          <w:fldChar w:fldCharType="begin"/>
        </w:r>
        <w:r>
          <w:rPr>
            <w:noProof/>
            <w:webHidden/>
          </w:rPr>
          <w:instrText xml:space="preserve"> PAGEREF _Toc511519726 \h </w:instrText>
        </w:r>
        <w:r>
          <w:rPr>
            <w:noProof/>
            <w:webHidden/>
          </w:rPr>
        </w:r>
        <w:r>
          <w:rPr>
            <w:noProof/>
            <w:webHidden/>
          </w:rPr>
          <w:fldChar w:fldCharType="separate"/>
        </w:r>
        <w:r>
          <w:rPr>
            <w:noProof/>
            <w:webHidden/>
          </w:rPr>
          <w:t>5</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27" w:history="1">
        <w:r w:rsidRPr="003E475C">
          <w:rPr>
            <w:rStyle w:val="a6"/>
            <w:noProof/>
          </w:rPr>
          <w:t xml:space="preserve">2.1.2 </w:t>
        </w:r>
        <w:r w:rsidRPr="003E475C">
          <w:rPr>
            <w:rStyle w:val="a6"/>
            <w:noProof/>
          </w:rPr>
          <w:t>后台管理系统需求</w:t>
        </w:r>
        <w:r>
          <w:rPr>
            <w:noProof/>
            <w:webHidden/>
          </w:rPr>
          <w:tab/>
        </w:r>
        <w:r>
          <w:rPr>
            <w:noProof/>
            <w:webHidden/>
          </w:rPr>
          <w:fldChar w:fldCharType="begin"/>
        </w:r>
        <w:r>
          <w:rPr>
            <w:noProof/>
            <w:webHidden/>
          </w:rPr>
          <w:instrText xml:space="preserve"> PAGEREF _Toc511519727 \h </w:instrText>
        </w:r>
        <w:r>
          <w:rPr>
            <w:noProof/>
            <w:webHidden/>
          </w:rPr>
        </w:r>
        <w:r>
          <w:rPr>
            <w:noProof/>
            <w:webHidden/>
          </w:rPr>
          <w:fldChar w:fldCharType="separate"/>
        </w:r>
        <w:r>
          <w:rPr>
            <w:noProof/>
            <w:webHidden/>
          </w:rPr>
          <w:t>5</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8" w:history="1">
        <w:r w:rsidRPr="003E475C">
          <w:rPr>
            <w:rStyle w:val="a6"/>
            <w:noProof/>
          </w:rPr>
          <w:t xml:space="preserve">2.2 </w:t>
        </w:r>
        <w:r w:rsidRPr="003E475C">
          <w:rPr>
            <w:rStyle w:val="a6"/>
            <w:noProof/>
          </w:rPr>
          <w:t>系统的特点</w:t>
        </w:r>
        <w:r>
          <w:rPr>
            <w:noProof/>
            <w:webHidden/>
          </w:rPr>
          <w:tab/>
        </w:r>
        <w:r>
          <w:rPr>
            <w:noProof/>
            <w:webHidden/>
          </w:rPr>
          <w:fldChar w:fldCharType="begin"/>
        </w:r>
        <w:r>
          <w:rPr>
            <w:noProof/>
            <w:webHidden/>
          </w:rPr>
          <w:instrText xml:space="preserve"> PAGEREF _Toc511519728 \h </w:instrText>
        </w:r>
        <w:r>
          <w:rPr>
            <w:noProof/>
            <w:webHidden/>
          </w:rPr>
        </w:r>
        <w:r>
          <w:rPr>
            <w:noProof/>
            <w:webHidden/>
          </w:rPr>
          <w:fldChar w:fldCharType="separate"/>
        </w:r>
        <w:r>
          <w:rPr>
            <w:noProof/>
            <w:webHidden/>
          </w:rPr>
          <w:t>5</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29" w:history="1">
        <w:r w:rsidRPr="003E475C">
          <w:rPr>
            <w:rStyle w:val="a6"/>
            <w:noProof/>
          </w:rPr>
          <w:t xml:space="preserve">2.3 </w:t>
        </w:r>
        <w:r w:rsidRPr="003E475C">
          <w:rPr>
            <w:rStyle w:val="a6"/>
            <w:noProof/>
          </w:rPr>
          <w:t>数据流程图</w:t>
        </w:r>
        <w:r>
          <w:rPr>
            <w:noProof/>
            <w:webHidden/>
          </w:rPr>
          <w:tab/>
        </w:r>
        <w:r>
          <w:rPr>
            <w:noProof/>
            <w:webHidden/>
          </w:rPr>
          <w:fldChar w:fldCharType="begin"/>
        </w:r>
        <w:r>
          <w:rPr>
            <w:noProof/>
            <w:webHidden/>
          </w:rPr>
          <w:instrText xml:space="preserve"> PAGEREF _Toc511519729 \h </w:instrText>
        </w:r>
        <w:r>
          <w:rPr>
            <w:noProof/>
            <w:webHidden/>
          </w:rPr>
        </w:r>
        <w:r>
          <w:rPr>
            <w:noProof/>
            <w:webHidden/>
          </w:rPr>
          <w:fldChar w:fldCharType="separate"/>
        </w:r>
        <w:r>
          <w:rPr>
            <w:noProof/>
            <w:webHidden/>
          </w:rPr>
          <w:t>6</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30" w:history="1">
        <w:r w:rsidRPr="003E475C">
          <w:rPr>
            <w:rStyle w:val="a6"/>
            <w:noProof/>
          </w:rPr>
          <w:t>第三章</w:t>
        </w:r>
        <w:r w:rsidRPr="003E475C">
          <w:rPr>
            <w:rStyle w:val="a6"/>
            <w:noProof/>
          </w:rPr>
          <w:t xml:space="preserve"> </w:t>
        </w:r>
        <w:r w:rsidRPr="003E475C">
          <w:rPr>
            <w:rStyle w:val="a6"/>
            <w:noProof/>
          </w:rPr>
          <w:t>系统概要设计</w:t>
        </w:r>
        <w:r>
          <w:rPr>
            <w:noProof/>
            <w:webHidden/>
          </w:rPr>
          <w:tab/>
        </w:r>
        <w:r>
          <w:rPr>
            <w:noProof/>
            <w:webHidden/>
          </w:rPr>
          <w:fldChar w:fldCharType="begin"/>
        </w:r>
        <w:r>
          <w:rPr>
            <w:noProof/>
            <w:webHidden/>
          </w:rPr>
          <w:instrText xml:space="preserve"> PAGEREF _Toc511519730 \h </w:instrText>
        </w:r>
        <w:r>
          <w:rPr>
            <w:noProof/>
            <w:webHidden/>
          </w:rPr>
        </w:r>
        <w:r>
          <w:rPr>
            <w:noProof/>
            <w:webHidden/>
          </w:rPr>
          <w:fldChar w:fldCharType="separate"/>
        </w:r>
        <w:r>
          <w:rPr>
            <w:noProof/>
            <w:webHidden/>
          </w:rPr>
          <w:t>8</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31" w:history="1">
        <w:r w:rsidRPr="003E475C">
          <w:rPr>
            <w:rStyle w:val="a6"/>
            <w:noProof/>
          </w:rPr>
          <w:t xml:space="preserve">3.1 </w:t>
        </w:r>
        <w:r w:rsidRPr="003E475C">
          <w:rPr>
            <w:rStyle w:val="a6"/>
            <w:noProof/>
          </w:rPr>
          <w:t>数据库概念设计</w:t>
        </w:r>
        <w:r>
          <w:rPr>
            <w:noProof/>
            <w:webHidden/>
          </w:rPr>
          <w:tab/>
        </w:r>
        <w:r>
          <w:rPr>
            <w:noProof/>
            <w:webHidden/>
          </w:rPr>
          <w:fldChar w:fldCharType="begin"/>
        </w:r>
        <w:r>
          <w:rPr>
            <w:noProof/>
            <w:webHidden/>
          </w:rPr>
          <w:instrText xml:space="preserve"> PAGEREF _Toc511519731 \h </w:instrText>
        </w:r>
        <w:r>
          <w:rPr>
            <w:noProof/>
            <w:webHidden/>
          </w:rPr>
        </w:r>
        <w:r>
          <w:rPr>
            <w:noProof/>
            <w:webHidden/>
          </w:rPr>
          <w:fldChar w:fldCharType="separate"/>
        </w:r>
        <w:r>
          <w:rPr>
            <w:noProof/>
            <w:webHidden/>
          </w:rPr>
          <w:t>9</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32" w:history="1">
        <w:r w:rsidRPr="003E475C">
          <w:rPr>
            <w:rStyle w:val="a6"/>
            <w:noProof/>
          </w:rPr>
          <w:t xml:space="preserve">3.2 </w:t>
        </w:r>
        <w:r w:rsidRPr="003E475C">
          <w:rPr>
            <w:rStyle w:val="a6"/>
            <w:noProof/>
          </w:rPr>
          <w:t>数据库逻辑设计</w:t>
        </w:r>
        <w:r>
          <w:rPr>
            <w:noProof/>
            <w:webHidden/>
          </w:rPr>
          <w:tab/>
        </w:r>
        <w:r>
          <w:rPr>
            <w:noProof/>
            <w:webHidden/>
          </w:rPr>
          <w:fldChar w:fldCharType="begin"/>
        </w:r>
        <w:r>
          <w:rPr>
            <w:noProof/>
            <w:webHidden/>
          </w:rPr>
          <w:instrText xml:space="preserve"> PAGEREF _Toc511519732 \h </w:instrText>
        </w:r>
        <w:r>
          <w:rPr>
            <w:noProof/>
            <w:webHidden/>
          </w:rPr>
        </w:r>
        <w:r>
          <w:rPr>
            <w:noProof/>
            <w:webHidden/>
          </w:rPr>
          <w:fldChar w:fldCharType="separate"/>
        </w:r>
        <w:r>
          <w:rPr>
            <w:noProof/>
            <w:webHidden/>
          </w:rPr>
          <w:t>9</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33" w:history="1">
        <w:r w:rsidRPr="003E475C">
          <w:rPr>
            <w:rStyle w:val="a6"/>
            <w:noProof/>
          </w:rPr>
          <w:t xml:space="preserve">3.2 </w:t>
        </w:r>
        <w:r w:rsidRPr="003E475C">
          <w:rPr>
            <w:rStyle w:val="a6"/>
            <w:noProof/>
          </w:rPr>
          <w:t>系统功能模块设计</w:t>
        </w:r>
        <w:r>
          <w:rPr>
            <w:noProof/>
            <w:webHidden/>
          </w:rPr>
          <w:tab/>
        </w:r>
        <w:r>
          <w:rPr>
            <w:noProof/>
            <w:webHidden/>
          </w:rPr>
          <w:fldChar w:fldCharType="begin"/>
        </w:r>
        <w:r>
          <w:rPr>
            <w:noProof/>
            <w:webHidden/>
          </w:rPr>
          <w:instrText xml:space="preserve"> PAGEREF _Toc511519733 \h </w:instrText>
        </w:r>
        <w:r>
          <w:rPr>
            <w:noProof/>
            <w:webHidden/>
          </w:rPr>
        </w:r>
        <w:r>
          <w:rPr>
            <w:noProof/>
            <w:webHidden/>
          </w:rPr>
          <w:fldChar w:fldCharType="separate"/>
        </w:r>
        <w:r>
          <w:rPr>
            <w:noProof/>
            <w:webHidden/>
          </w:rPr>
          <w:t>16</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34" w:history="1">
        <w:r w:rsidRPr="003E475C">
          <w:rPr>
            <w:rStyle w:val="a6"/>
            <w:noProof/>
          </w:rPr>
          <w:t xml:space="preserve">3.2.1 </w:t>
        </w:r>
        <w:r w:rsidRPr="003E475C">
          <w:rPr>
            <w:rStyle w:val="a6"/>
            <w:noProof/>
          </w:rPr>
          <w:t>实习生功能模块</w:t>
        </w:r>
        <w:r>
          <w:rPr>
            <w:noProof/>
            <w:webHidden/>
          </w:rPr>
          <w:tab/>
        </w:r>
        <w:r>
          <w:rPr>
            <w:noProof/>
            <w:webHidden/>
          </w:rPr>
          <w:fldChar w:fldCharType="begin"/>
        </w:r>
        <w:r>
          <w:rPr>
            <w:noProof/>
            <w:webHidden/>
          </w:rPr>
          <w:instrText xml:space="preserve"> PAGEREF _Toc511519734 \h </w:instrText>
        </w:r>
        <w:r>
          <w:rPr>
            <w:noProof/>
            <w:webHidden/>
          </w:rPr>
        </w:r>
        <w:r>
          <w:rPr>
            <w:noProof/>
            <w:webHidden/>
          </w:rPr>
          <w:fldChar w:fldCharType="separate"/>
        </w:r>
        <w:r>
          <w:rPr>
            <w:noProof/>
            <w:webHidden/>
          </w:rPr>
          <w:t>16</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35" w:history="1">
        <w:r w:rsidRPr="003E475C">
          <w:rPr>
            <w:rStyle w:val="a6"/>
            <w:noProof/>
          </w:rPr>
          <w:t>3.2.2 HR</w:t>
        </w:r>
        <w:r w:rsidRPr="003E475C">
          <w:rPr>
            <w:rStyle w:val="a6"/>
            <w:noProof/>
          </w:rPr>
          <w:t>功能模块</w:t>
        </w:r>
        <w:r>
          <w:rPr>
            <w:noProof/>
            <w:webHidden/>
          </w:rPr>
          <w:tab/>
        </w:r>
        <w:r>
          <w:rPr>
            <w:noProof/>
            <w:webHidden/>
          </w:rPr>
          <w:fldChar w:fldCharType="begin"/>
        </w:r>
        <w:r>
          <w:rPr>
            <w:noProof/>
            <w:webHidden/>
          </w:rPr>
          <w:instrText xml:space="preserve"> PAGEREF _Toc511519735 \h </w:instrText>
        </w:r>
        <w:r>
          <w:rPr>
            <w:noProof/>
            <w:webHidden/>
          </w:rPr>
        </w:r>
        <w:r>
          <w:rPr>
            <w:noProof/>
            <w:webHidden/>
          </w:rPr>
          <w:fldChar w:fldCharType="separate"/>
        </w:r>
        <w:r>
          <w:rPr>
            <w:noProof/>
            <w:webHidden/>
          </w:rPr>
          <w:t>17</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36" w:history="1">
        <w:r w:rsidRPr="003E475C">
          <w:rPr>
            <w:rStyle w:val="a6"/>
            <w:noProof/>
          </w:rPr>
          <w:t xml:space="preserve">3.2.3 </w:t>
        </w:r>
        <w:r w:rsidRPr="003E475C">
          <w:rPr>
            <w:rStyle w:val="a6"/>
            <w:noProof/>
          </w:rPr>
          <w:t>后台管理系统模块</w:t>
        </w:r>
        <w:r>
          <w:rPr>
            <w:noProof/>
            <w:webHidden/>
          </w:rPr>
          <w:tab/>
        </w:r>
        <w:r>
          <w:rPr>
            <w:noProof/>
            <w:webHidden/>
          </w:rPr>
          <w:fldChar w:fldCharType="begin"/>
        </w:r>
        <w:r>
          <w:rPr>
            <w:noProof/>
            <w:webHidden/>
          </w:rPr>
          <w:instrText xml:space="preserve"> PAGEREF _Toc511519736 \h </w:instrText>
        </w:r>
        <w:r>
          <w:rPr>
            <w:noProof/>
            <w:webHidden/>
          </w:rPr>
        </w:r>
        <w:r>
          <w:rPr>
            <w:noProof/>
            <w:webHidden/>
          </w:rPr>
          <w:fldChar w:fldCharType="separate"/>
        </w:r>
        <w:r>
          <w:rPr>
            <w:noProof/>
            <w:webHidden/>
          </w:rPr>
          <w:t>19</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37" w:history="1">
        <w:r w:rsidRPr="003E475C">
          <w:rPr>
            <w:rStyle w:val="a6"/>
            <w:noProof/>
          </w:rPr>
          <w:t>3.3</w:t>
        </w:r>
        <w:r w:rsidRPr="003E475C">
          <w:rPr>
            <w:rStyle w:val="a6"/>
            <w:noProof/>
          </w:rPr>
          <w:t>界面设计</w:t>
        </w:r>
        <w:r>
          <w:rPr>
            <w:noProof/>
            <w:webHidden/>
          </w:rPr>
          <w:tab/>
        </w:r>
        <w:r>
          <w:rPr>
            <w:noProof/>
            <w:webHidden/>
          </w:rPr>
          <w:fldChar w:fldCharType="begin"/>
        </w:r>
        <w:r>
          <w:rPr>
            <w:noProof/>
            <w:webHidden/>
          </w:rPr>
          <w:instrText xml:space="preserve"> PAGEREF _Toc511519737 \h </w:instrText>
        </w:r>
        <w:r>
          <w:rPr>
            <w:noProof/>
            <w:webHidden/>
          </w:rPr>
        </w:r>
        <w:r>
          <w:rPr>
            <w:noProof/>
            <w:webHidden/>
          </w:rPr>
          <w:fldChar w:fldCharType="separate"/>
        </w:r>
        <w:r>
          <w:rPr>
            <w:noProof/>
            <w:webHidden/>
          </w:rPr>
          <w:t>20</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38" w:history="1">
        <w:r w:rsidRPr="003E475C">
          <w:rPr>
            <w:rStyle w:val="a6"/>
            <w:noProof/>
          </w:rPr>
          <w:t>3.3.1</w:t>
        </w:r>
        <w:r w:rsidRPr="003E475C">
          <w:rPr>
            <w:rStyle w:val="a6"/>
            <w:noProof/>
          </w:rPr>
          <w:t>实习生用户模块界面设计</w:t>
        </w:r>
        <w:r>
          <w:rPr>
            <w:noProof/>
            <w:webHidden/>
          </w:rPr>
          <w:tab/>
        </w:r>
        <w:r>
          <w:rPr>
            <w:noProof/>
            <w:webHidden/>
          </w:rPr>
          <w:fldChar w:fldCharType="begin"/>
        </w:r>
        <w:r>
          <w:rPr>
            <w:noProof/>
            <w:webHidden/>
          </w:rPr>
          <w:instrText xml:space="preserve"> PAGEREF _Toc511519738 \h </w:instrText>
        </w:r>
        <w:r>
          <w:rPr>
            <w:noProof/>
            <w:webHidden/>
          </w:rPr>
        </w:r>
        <w:r>
          <w:rPr>
            <w:noProof/>
            <w:webHidden/>
          </w:rPr>
          <w:fldChar w:fldCharType="separate"/>
        </w:r>
        <w:r>
          <w:rPr>
            <w:noProof/>
            <w:webHidden/>
          </w:rPr>
          <w:t>20</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39" w:history="1">
        <w:r w:rsidRPr="003E475C">
          <w:rPr>
            <w:rStyle w:val="a6"/>
            <w:noProof/>
          </w:rPr>
          <w:t>3.3.2 HR</w:t>
        </w:r>
        <w:r w:rsidRPr="003E475C">
          <w:rPr>
            <w:rStyle w:val="a6"/>
            <w:noProof/>
          </w:rPr>
          <w:t>用户模块界面设计</w:t>
        </w:r>
        <w:r>
          <w:rPr>
            <w:noProof/>
            <w:webHidden/>
          </w:rPr>
          <w:tab/>
        </w:r>
        <w:r>
          <w:rPr>
            <w:noProof/>
            <w:webHidden/>
          </w:rPr>
          <w:fldChar w:fldCharType="begin"/>
        </w:r>
        <w:r>
          <w:rPr>
            <w:noProof/>
            <w:webHidden/>
          </w:rPr>
          <w:instrText xml:space="preserve"> PAGEREF _Toc511519739 \h </w:instrText>
        </w:r>
        <w:r>
          <w:rPr>
            <w:noProof/>
            <w:webHidden/>
          </w:rPr>
        </w:r>
        <w:r>
          <w:rPr>
            <w:noProof/>
            <w:webHidden/>
          </w:rPr>
          <w:fldChar w:fldCharType="separate"/>
        </w:r>
        <w:r>
          <w:rPr>
            <w:noProof/>
            <w:webHidden/>
          </w:rPr>
          <w:t>25</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0" w:history="1">
        <w:r w:rsidRPr="003E475C">
          <w:rPr>
            <w:rStyle w:val="a6"/>
            <w:noProof/>
          </w:rPr>
          <w:t>3.3.3</w:t>
        </w:r>
        <w:r w:rsidRPr="003E475C">
          <w:rPr>
            <w:rStyle w:val="a6"/>
            <w:noProof/>
          </w:rPr>
          <w:t>后台管理系统界面设计</w:t>
        </w:r>
        <w:r>
          <w:rPr>
            <w:noProof/>
            <w:webHidden/>
          </w:rPr>
          <w:tab/>
        </w:r>
        <w:r>
          <w:rPr>
            <w:noProof/>
            <w:webHidden/>
          </w:rPr>
          <w:fldChar w:fldCharType="begin"/>
        </w:r>
        <w:r>
          <w:rPr>
            <w:noProof/>
            <w:webHidden/>
          </w:rPr>
          <w:instrText xml:space="preserve"> PAGEREF _Toc511519740 \h </w:instrText>
        </w:r>
        <w:r>
          <w:rPr>
            <w:noProof/>
            <w:webHidden/>
          </w:rPr>
        </w:r>
        <w:r>
          <w:rPr>
            <w:noProof/>
            <w:webHidden/>
          </w:rPr>
          <w:fldChar w:fldCharType="separate"/>
        </w:r>
        <w:r>
          <w:rPr>
            <w:noProof/>
            <w:webHidden/>
          </w:rPr>
          <w:t>28</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1" w:history="1">
        <w:r w:rsidRPr="003E475C">
          <w:rPr>
            <w:rStyle w:val="a6"/>
            <w:noProof/>
          </w:rPr>
          <w:t>3.3.4</w:t>
        </w:r>
        <w:r w:rsidRPr="003E475C">
          <w:rPr>
            <w:rStyle w:val="a6"/>
            <w:noProof/>
          </w:rPr>
          <w:t>公共页面界面设计</w:t>
        </w:r>
        <w:r>
          <w:rPr>
            <w:noProof/>
            <w:webHidden/>
          </w:rPr>
          <w:tab/>
        </w:r>
        <w:r>
          <w:rPr>
            <w:noProof/>
            <w:webHidden/>
          </w:rPr>
          <w:fldChar w:fldCharType="begin"/>
        </w:r>
        <w:r>
          <w:rPr>
            <w:noProof/>
            <w:webHidden/>
          </w:rPr>
          <w:instrText xml:space="preserve"> PAGEREF _Toc511519741 \h </w:instrText>
        </w:r>
        <w:r>
          <w:rPr>
            <w:noProof/>
            <w:webHidden/>
          </w:rPr>
        </w:r>
        <w:r>
          <w:rPr>
            <w:noProof/>
            <w:webHidden/>
          </w:rPr>
          <w:fldChar w:fldCharType="separate"/>
        </w:r>
        <w:r>
          <w:rPr>
            <w:noProof/>
            <w:webHidden/>
          </w:rPr>
          <w:t>28</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42" w:history="1">
        <w:r w:rsidRPr="003E475C">
          <w:rPr>
            <w:rStyle w:val="a6"/>
            <w:noProof/>
          </w:rPr>
          <w:t>第四章</w:t>
        </w:r>
        <w:r w:rsidRPr="003E475C">
          <w:rPr>
            <w:rStyle w:val="a6"/>
            <w:noProof/>
          </w:rPr>
          <w:t xml:space="preserve"> </w:t>
        </w:r>
        <w:r w:rsidRPr="003E475C">
          <w:rPr>
            <w:rStyle w:val="a6"/>
            <w:noProof/>
          </w:rPr>
          <w:t>详细设计与实现</w:t>
        </w:r>
        <w:r>
          <w:rPr>
            <w:noProof/>
            <w:webHidden/>
          </w:rPr>
          <w:tab/>
        </w:r>
        <w:r>
          <w:rPr>
            <w:noProof/>
            <w:webHidden/>
          </w:rPr>
          <w:fldChar w:fldCharType="begin"/>
        </w:r>
        <w:r>
          <w:rPr>
            <w:noProof/>
            <w:webHidden/>
          </w:rPr>
          <w:instrText xml:space="preserve"> PAGEREF _Toc511519742 \h </w:instrText>
        </w:r>
        <w:r>
          <w:rPr>
            <w:noProof/>
            <w:webHidden/>
          </w:rPr>
        </w:r>
        <w:r>
          <w:rPr>
            <w:noProof/>
            <w:webHidden/>
          </w:rPr>
          <w:fldChar w:fldCharType="separate"/>
        </w:r>
        <w:r>
          <w:rPr>
            <w:noProof/>
            <w:webHidden/>
          </w:rPr>
          <w:t>30</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43" w:history="1">
        <w:r w:rsidRPr="003E475C">
          <w:rPr>
            <w:rStyle w:val="a6"/>
            <w:noProof/>
          </w:rPr>
          <w:t>4.1</w:t>
        </w:r>
        <w:r w:rsidRPr="003E475C">
          <w:rPr>
            <w:rStyle w:val="a6"/>
            <w:noProof/>
          </w:rPr>
          <w:t>系统文件结构的设计</w:t>
        </w:r>
        <w:r>
          <w:rPr>
            <w:noProof/>
            <w:webHidden/>
          </w:rPr>
          <w:tab/>
        </w:r>
        <w:r>
          <w:rPr>
            <w:noProof/>
            <w:webHidden/>
          </w:rPr>
          <w:fldChar w:fldCharType="begin"/>
        </w:r>
        <w:r>
          <w:rPr>
            <w:noProof/>
            <w:webHidden/>
          </w:rPr>
          <w:instrText xml:space="preserve"> PAGEREF _Toc511519743 \h </w:instrText>
        </w:r>
        <w:r>
          <w:rPr>
            <w:noProof/>
            <w:webHidden/>
          </w:rPr>
        </w:r>
        <w:r>
          <w:rPr>
            <w:noProof/>
            <w:webHidden/>
          </w:rPr>
          <w:fldChar w:fldCharType="separate"/>
        </w:r>
        <w:r>
          <w:rPr>
            <w:noProof/>
            <w:webHidden/>
          </w:rPr>
          <w:t>30</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4" w:history="1">
        <w:r w:rsidRPr="003E475C">
          <w:rPr>
            <w:rStyle w:val="a6"/>
            <w:noProof/>
          </w:rPr>
          <w:t>4.1.1 java</w:t>
        </w:r>
        <w:r w:rsidRPr="003E475C">
          <w:rPr>
            <w:rStyle w:val="a6"/>
            <w:noProof/>
          </w:rPr>
          <w:t>类的组织</w:t>
        </w:r>
        <w:r>
          <w:rPr>
            <w:noProof/>
            <w:webHidden/>
          </w:rPr>
          <w:tab/>
        </w:r>
        <w:r>
          <w:rPr>
            <w:noProof/>
            <w:webHidden/>
          </w:rPr>
          <w:fldChar w:fldCharType="begin"/>
        </w:r>
        <w:r>
          <w:rPr>
            <w:noProof/>
            <w:webHidden/>
          </w:rPr>
          <w:instrText xml:space="preserve"> PAGEREF _Toc511519744 \h </w:instrText>
        </w:r>
        <w:r>
          <w:rPr>
            <w:noProof/>
            <w:webHidden/>
          </w:rPr>
        </w:r>
        <w:r>
          <w:rPr>
            <w:noProof/>
            <w:webHidden/>
          </w:rPr>
          <w:fldChar w:fldCharType="separate"/>
        </w:r>
        <w:r>
          <w:rPr>
            <w:noProof/>
            <w:webHidden/>
          </w:rPr>
          <w:t>30</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45" w:history="1">
        <w:r w:rsidRPr="003E475C">
          <w:rPr>
            <w:rStyle w:val="a6"/>
            <w:noProof/>
          </w:rPr>
          <w:t>4.2</w:t>
        </w:r>
        <w:r w:rsidRPr="003E475C">
          <w:rPr>
            <w:rStyle w:val="a6"/>
            <w:noProof/>
          </w:rPr>
          <w:t>系统架构的设计</w:t>
        </w:r>
        <w:r>
          <w:rPr>
            <w:noProof/>
            <w:webHidden/>
          </w:rPr>
          <w:tab/>
        </w:r>
        <w:r>
          <w:rPr>
            <w:noProof/>
            <w:webHidden/>
          </w:rPr>
          <w:fldChar w:fldCharType="begin"/>
        </w:r>
        <w:r>
          <w:rPr>
            <w:noProof/>
            <w:webHidden/>
          </w:rPr>
          <w:instrText xml:space="preserve"> PAGEREF _Toc511519745 \h </w:instrText>
        </w:r>
        <w:r>
          <w:rPr>
            <w:noProof/>
            <w:webHidden/>
          </w:rPr>
        </w:r>
        <w:r>
          <w:rPr>
            <w:noProof/>
            <w:webHidden/>
          </w:rPr>
          <w:fldChar w:fldCharType="separate"/>
        </w:r>
        <w:r>
          <w:rPr>
            <w:noProof/>
            <w:webHidden/>
          </w:rPr>
          <w:t>31</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6" w:history="1">
        <w:r w:rsidRPr="003E475C">
          <w:rPr>
            <w:rStyle w:val="a6"/>
            <w:noProof/>
          </w:rPr>
          <w:t>4.2.1</w:t>
        </w:r>
        <w:r w:rsidRPr="003E475C">
          <w:rPr>
            <w:rStyle w:val="a6"/>
            <w:noProof/>
          </w:rPr>
          <w:t>表示层的设计</w:t>
        </w:r>
        <w:r>
          <w:rPr>
            <w:noProof/>
            <w:webHidden/>
          </w:rPr>
          <w:tab/>
        </w:r>
        <w:r>
          <w:rPr>
            <w:noProof/>
            <w:webHidden/>
          </w:rPr>
          <w:fldChar w:fldCharType="begin"/>
        </w:r>
        <w:r>
          <w:rPr>
            <w:noProof/>
            <w:webHidden/>
          </w:rPr>
          <w:instrText xml:space="preserve"> PAGEREF _Toc511519746 \h </w:instrText>
        </w:r>
        <w:r>
          <w:rPr>
            <w:noProof/>
            <w:webHidden/>
          </w:rPr>
        </w:r>
        <w:r>
          <w:rPr>
            <w:noProof/>
            <w:webHidden/>
          </w:rPr>
          <w:fldChar w:fldCharType="separate"/>
        </w:r>
        <w:r>
          <w:rPr>
            <w:noProof/>
            <w:webHidden/>
          </w:rPr>
          <w:t>32</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7" w:history="1">
        <w:r w:rsidRPr="003E475C">
          <w:rPr>
            <w:rStyle w:val="a6"/>
            <w:noProof/>
          </w:rPr>
          <w:t>4.2.2</w:t>
        </w:r>
        <w:r w:rsidRPr="003E475C">
          <w:rPr>
            <w:rStyle w:val="a6"/>
            <w:noProof/>
          </w:rPr>
          <w:t>业务逻辑层的设计</w:t>
        </w:r>
        <w:r>
          <w:rPr>
            <w:noProof/>
            <w:webHidden/>
          </w:rPr>
          <w:tab/>
        </w:r>
        <w:r>
          <w:rPr>
            <w:noProof/>
            <w:webHidden/>
          </w:rPr>
          <w:fldChar w:fldCharType="begin"/>
        </w:r>
        <w:r>
          <w:rPr>
            <w:noProof/>
            <w:webHidden/>
          </w:rPr>
          <w:instrText xml:space="preserve"> PAGEREF _Toc511519747 \h </w:instrText>
        </w:r>
        <w:r>
          <w:rPr>
            <w:noProof/>
            <w:webHidden/>
          </w:rPr>
        </w:r>
        <w:r>
          <w:rPr>
            <w:noProof/>
            <w:webHidden/>
          </w:rPr>
          <w:fldChar w:fldCharType="separate"/>
        </w:r>
        <w:r>
          <w:rPr>
            <w:noProof/>
            <w:webHidden/>
          </w:rPr>
          <w:t>40</w:t>
        </w:r>
        <w:r>
          <w:rPr>
            <w:noProof/>
            <w:webHidden/>
          </w:rPr>
          <w:fldChar w:fldCharType="end"/>
        </w:r>
      </w:hyperlink>
    </w:p>
    <w:p w:rsidR="00DA1A1A" w:rsidRDefault="00DA1A1A">
      <w:pPr>
        <w:pStyle w:val="30"/>
        <w:tabs>
          <w:tab w:val="right" w:leader="dot" w:pos="9060"/>
        </w:tabs>
        <w:ind w:left="960"/>
        <w:rPr>
          <w:rFonts w:asciiTheme="minorHAnsi" w:eastAsiaTheme="minorEastAsia" w:hAnsiTheme="minorHAnsi" w:cstheme="minorBidi"/>
          <w:noProof/>
          <w:kern w:val="2"/>
          <w:sz w:val="21"/>
          <w:szCs w:val="22"/>
        </w:rPr>
      </w:pPr>
      <w:hyperlink w:anchor="_Toc511519748" w:history="1">
        <w:r w:rsidRPr="003E475C">
          <w:rPr>
            <w:rStyle w:val="a6"/>
            <w:noProof/>
          </w:rPr>
          <w:t>4.2.3</w:t>
        </w:r>
        <w:r w:rsidRPr="003E475C">
          <w:rPr>
            <w:rStyle w:val="a6"/>
            <w:noProof/>
          </w:rPr>
          <w:t>数据库持久层的设计</w:t>
        </w:r>
        <w:r>
          <w:rPr>
            <w:noProof/>
            <w:webHidden/>
          </w:rPr>
          <w:tab/>
        </w:r>
        <w:r>
          <w:rPr>
            <w:noProof/>
            <w:webHidden/>
          </w:rPr>
          <w:fldChar w:fldCharType="begin"/>
        </w:r>
        <w:r>
          <w:rPr>
            <w:noProof/>
            <w:webHidden/>
          </w:rPr>
          <w:instrText xml:space="preserve"> PAGEREF _Toc511519748 \h </w:instrText>
        </w:r>
        <w:r>
          <w:rPr>
            <w:noProof/>
            <w:webHidden/>
          </w:rPr>
        </w:r>
        <w:r>
          <w:rPr>
            <w:noProof/>
            <w:webHidden/>
          </w:rPr>
          <w:fldChar w:fldCharType="separate"/>
        </w:r>
        <w:r>
          <w:rPr>
            <w:noProof/>
            <w:webHidden/>
          </w:rPr>
          <w:t>43</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49" w:history="1">
        <w:r w:rsidRPr="003E475C">
          <w:rPr>
            <w:rStyle w:val="a6"/>
            <w:noProof/>
          </w:rPr>
          <w:t>第五章</w:t>
        </w:r>
        <w:r w:rsidRPr="003E475C">
          <w:rPr>
            <w:rStyle w:val="a6"/>
            <w:noProof/>
          </w:rPr>
          <w:t xml:space="preserve"> </w:t>
        </w:r>
        <w:r w:rsidRPr="003E475C">
          <w:rPr>
            <w:rStyle w:val="a6"/>
            <w:noProof/>
          </w:rPr>
          <w:t>测试与分析</w:t>
        </w:r>
        <w:r>
          <w:rPr>
            <w:noProof/>
            <w:webHidden/>
          </w:rPr>
          <w:tab/>
        </w:r>
        <w:r>
          <w:rPr>
            <w:noProof/>
            <w:webHidden/>
          </w:rPr>
          <w:fldChar w:fldCharType="begin"/>
        </w:r>
        <w:r>
          <w:rPr>
            <w:noProof/>
            <w:webHidden/>
          </w:rPr>
          <w:instrText xml:space="preserve"> PAGEREF _Toc511519749 \h </w:instrText>
        </w:r>
        <w:r>
          <w:rPr>
            <w:noProof/>
            <w:webHidden/>
          </w:rPr>
        </w:r>
        <w:r>
          <w:rPr>
            <w:noProof/>
            <w:webHidden/>
          </w:rPr>
          <w:fldChar w:fldCharType="separate"/>
        </w:r>
        <w:r>
          <w:rPr>
            <w:noProof/>
            <w:webHidden/>
          </w:rPr>
          <w:t>48</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50" w:history="1">
        <w:r w:rsidRPr="003E475C">
          <w:rPr>
            <w:rStyle w:val="a6"/>
            <w:noProof/>
          </w:rPr>
          <w:t xml:space="preserve">5.1 </w:t>
        </w:r>
        <w:r w:rsidRPr="003E475C">
          <w:rPr>
            <w:rStyle w:val="a6"/>
            <w:noProof/>
          </w:rPr>
          <w:t>测试环境</w:t>
        </w:r>
        <w:r>
          <w:rPr>
            <w:noProof/>
            <w:webHidden/>
          </w:rPr>
          <w:tab/>
        </w:r>
        <w:r>
          <w:rPr>
            <w:noProof/>
            <w:webHidden/>
          </w:rPr>
          <w:fldChar w:fldCharType="begin"/>
        </w:r>
        <w:r>
          <w:rPr>
            <w:noProof/>
            <w:webHidden/>
          </w:rPr>
          <w:instrText xml:space="preserve"> PAGEREF _Toc511519750 \h </w:instrText>
        </w:r>
        <w:r>
          <w:rPr>
            <w:noProof/>
            <w:webHidden/>
          </w:rPr>
        </w:r>
        <w:r>
          <w:rPr>
            <w:noProof/>
            <w:webHidden/>
          </w:rPr>
          <w:fldChar w:fldCharType="separate"/>
        </w:r>
        <w:r>
          <w:rPr>
            <w:noProof/>
            <w:webHidden/>
          </w:rPr>
          <w:t>48</w:t>
        </w:r>
        <w:r>
          <w:rPr>
            <w:noProof/>
            <w:webHidden/>
          </w:rPr>
          <w:fldChar w:fldCharType="end"/>
        </w:r>
      </w:hyperlink>
    </w:p>
    <w:p w:rsidR="00DA1A1A" w:rsidRDefault="00DA1A1A">
      <w:pPr>
        <w:pStyle w:val="20"/>
        <w:tabs>
          <w:tab w:val="right" w:leader="dot" w:pos="9060"/>
        </w:tabs>
        <w:ind w:left="480"/>
        <w:rPr>
          <w:rFonts w:asciiTheme="minorHAnsi" w:eastAsiaTheme="minorEastAsia" w:hAnsiTheme="minorHAnsi" w:cstheme="minorBidi"/>
          <w:noProof/>
          <w:kern w:val="2"/>
          <w:sz w:val="21"/>
          <w:szCs w:val="22"/>
        </w:rPr>
      </w:pPr>
      <w:hyperlink w:anchor="_Toc511519751" w:history="1">
        <w:r w:rsidRPr="003E475C">
          <w:rPr>
            <w:rStyle w:val="a6"/>
            <w:noProof/>
          </w:rPr>
          <w:t xml:space="preserve">5.2 </w:t>
        </w:r>
        <w:r w:rsidRPr="003E475C">
          <w:rPr>
            <w:rStyle w:val="a6"/>
            <w:noProof/>
          </w:rPr>
          <w:t>实例测试</w:t>
        </w:r>
        <w:r>
          <w:rPr>
            <w:noProof/>
            <w:webHidden/>
          </w:rPr>
          <w:tab/>
        </w:r>
        <w:r>
          <w:rPr>
            <w:noProof/>
            <w:webHidden/>
          </w:rPr>
          <w:fldChar w:fldCharType="begin"/>
        </w:r>
        <w:r>
          <w:rPr>
            <w:noProof/>
            <w:webHidden/>
          </w:rPr>
          <w:instrText xml:space="preserve"> PAGEREF _Toc511519751 \h </w:instrText>
        </w:r>
        <w:r>
          <w:rPr>
            <w:noProof/>
            <w:webHidden/>
          </w:rPr>
        </w:r>
        <w:r>
          <w:rPr>
            <w:noProof/>
            <w:webHidden/>
          </w:rPr>
          <w:fldChar w:fldCharType="separate"/>
        </w:r>
        <w:r>
          <w:rPr>
            <w:noProof/>
            <w:webHidden/>
          </w:rPr>
          <w:t>48</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52" w:history="1">
        <w:r w:rsidRPr="003E475C">
          <w:rPr>
            <w:rStyle w:val="a6"/>
            <w:noProof/>
          </w:rPr>
          <w:t>第六章</w:t>
        </w:r>
        <w:r w:rsidRPr="003E475C">
          <w:rPr>
            <w:rStyle w:val="a6"/>
            <w:noProof/>
          </w:rPr>
          <w:t xml:space="preserve"> </w:t>
        </w:r>
        <w:r w:rsidRPr="003E475C">
          <w:rPr>
            <w:rStyle w:val="a6"/>
            <w:noProof/>
          </w:rPr>
          <w:t>结论</w:t>
        </w:r>
        <w:r>
          <w:rPr>
            <w:noProof/>
            <w:webHidden/>
          </w:rPr>
          <w:tab/>
        </w:r>
        <w:r>
          <w:rPr>
            <w:noProof/>
            <w:webHidden/>
          </w:rPr>
          <w:fldChar w:fldCharType="begin"/>
        </w:r>
        <w:r>
          <w:rPr>
            <w:noProof/>
            <w:webHidden/>
          </w:rPr>
          <w:instrText xml:space="preserve"> PAGEREF _Toc511519752 \h </w:instrText>
        </w:r>
        <w:r>
          <w:rPr>
            <w:noProof/>
            <w:webHidden/>
          </w:rPr>
        </w:r>
        <w:r>
          <w:rPr>
            <w:noProof/>
            <w:webHidden/>
          </w:rPr>
          <w:fldChar w:fldCharType="separate"/>
        </w:r>
        <w:r>
          <w:rPr>
            <w:noProof/>
            <w:webHidden/>
          </w:rPr>
          <w:t>49</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53" w:history="1">
        <w:r w:rsidRPr="003E475C">
          <w:rPr>
            <w:rStyle w:val="a6"/>
            <w:noProof/>
          </w:rPr>
          <w:t>参考文献</w:t>
        </w:r>
        <w:r>
          <w:rPr>
            <w:noProof/>
            <w:webHidden/>
          </w:rPr>
          <w:tab/>
        </w:r>
        <w:r>
          <w:rPr>
            <w:noProof/>
            <w:webHidden/>
          </w:rPr>
          <w:fldChar w:fldCharType="begin"/>
        </w:r>
        <w:r>
          <w:rPr>
            <w:noProof/>
            <w:webHidden/>
          </w:rPr>
          <w:instrText xml:space="preserve"> PAGEREF _Toc511519753 \h </w:instrText>
        </w:r>
        <w:r>
          <w:rPr>
            <w:noProof/>
            <w:webHidden/>
          </w:rPr>
        </w:r>
        <w:r>
          <w:rPr>
            <w:noProof/>
            <w:webHidden/>
          </w:rPr>
          <w:fldChar w:fldCharType="separate"/>
        </w:r>
        <w:r>
          <w:rPr>
            <w:noProof/>
            <w:webHidden/>
          </w:rPr>
          <w:t>51</w:t>
        </w:r>
        <w:r>
          <w:rPr>
            <w:noProof/>
            <w:webHidden/>
          </w:rPr>
          <w:fldChar w:fldCharType="end"/>
        </w:r>
      </w:hyperlink>
    </w:p>
    <w:p w:rsidR="00DA1A1A" w:rsidRDefault="00DA1A1A">
      <w:pPr>
        <w:pStyle w:val="10"/>
        <w:rPr>
          <w:rFonts w:asciiTheme="minorHAnsi" w:eastAsiaTheme="minorEastAsia" w:hAnsiTheme="minorHAnsi" w:cstheme="minorBidi"/>
          <w:noProof/>
          <w:kern w:val="2"/>
          <w:sz w:val="21"/>
          <w:szCs w:val="22"/>
        </w:rPr>
      </w:pPr>
      <w:hyperlink w:anchor="_Toc511519754" w:history="1">
        <w:r w:rsidRPr="003E475C">
          <w:rPr>
            <w:rStyle w:val="a6"/>
            <w:noProof/>
          </w:rPr>
          <w:t>致谢</w:t>
        </w:r>
        <w:r>
          <w:rPr>
            <w:noProof/>
            <w:webHidden/>
          </w:rPr>
          <w:tab/>
        </w:r>
        <w:r>
          <w:rPr>
            <w:noProof/>
            <w:webHidden/>
          </w:rPr>
          <w:fldChar w:fldCharType="begin"/>
        </w:r>
        <w:r>
          <w:rPr>
            <w:noProof/>
            <w:webHidden/>
          </w:rPr>
          <w:instrText xml:space="preserve"> PAGEREF _Toc511519754 \h </w:instrText>
        </w:r>
        <w:r>
          <w:rPr>
            <w:noProof/>
            <w:webHidden/>
          </w:rPr>
        </w:r>
        <w:r>
          <w:rPr>
            <w:noProof/>
            <w:webHidden/>
          </w:rPr>
          <w:fldChar w:fldCharType="separate"/>
        </w:r>
        <w:r>
          <w:rPr>
            <w:noProof/>
            <w:webHidden/>
          </w:rPr>
          <w:t>52</w:t>
        </w:r>
        <w:r>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15" w:name="_Toc228332557"/>
      <w:bookmarkStart w:id="16" w:name="_Toc511519718"/>
      <w:r>
        <w:rPr>
          <w:rFonts w:hint="eastAsia"/>
        </w:rPr>
        <w:lastRenderedPageBreak/>
        <w:t>引  言</w:t>
      </w:r>
      <w:bookmarkEnd w:id="15"/>
      <w:bookmarkEnd w:id="16"/>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B35682" w:rsidRDefault="0008479F" w:rsidP="00B35682">
      <w:pPr>
        <w:spacing w:line="400" w:lineRule="exact"/>
        <w:ind w:firstLineChars="200" w:firstLine="480"/>
        <w:jc w:val="left"/>
        <w:rPr>
          <w:szCs w:val="21"/>
        </w:r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B35682" w:rsidRPr="00F74FE1" w:rsidRDefault="00B35682" w:rsidP="00B35682">
      <w:pPr>
        <w:spacing w:line="400" w:lineRule="exact"/>
        <w:ind w:firstLineChars="200" w:firstLine="480"/>
        <w:jc w:val="left"/>
        <w:rPr>
          <w:rFonts w:hint="eastAsia"/>
          <w:szCs w:val="21"/>
        </w:rPr>
        <w:sectPr w:rsidR="00B35682" w:rsidRPr="00F74FE1">
          <w:pgSz w:w="11906" w:h="16838" w:code="9"/>
          <w:pgMar w:top="1985" w:right="1418" w:bottom="1418" w:left="1418" w:header="1418" w:footer="1134" w:gutter="0"/>
          <w:pgNumType w:fmt="upperRoman"/>
          <w:cols w:space="425"/>
          <w:docGrid w:linePitch="326" w:charSpace="-2048"/>
        </w:sectPr>
      </w:pPr>
      <w:r>
        <w:rPr>
          <w:rFonts w:hint="eastAsia"/>
          <w:szCs w:val="21"/>
        </w:rPr>
        <w:t>本论文将会剖析当下企业级应用开发最流行的</w:t>
      </w:r>
      <w:r>
        <w:rPr>
          <w:rFonts w:hint="eastAsia"/>
          <w:szCs w:val="21"/>
        </w:rPr>
        <w:t>S</w:t>
      </w:r>
      <w:r>
        <w:rPr>
          <w:szCs w:val="21"/>
        </w:rPr>
        <w:t>SM</w:t>
      </w:r>
      <w:r>
        <w:rPr>
          <w:rFonts w:hint="eastAsia"/>
          <w:szCs w:val="21"/>
        </w:rPr>
        <w:t>架构在本系统中的应用，去感受</w:t>
      </w:r>
      <w:r>
        <w:rPr>
          <w:rFonts w:hint="eastAsia"/>
          <w:szCs w:val="21"/>
        </w:rPr>
        <w:t>s</w:t>
      </w:r>
      <w:r>
        <w:rPr>
          <w:szCs w:val="21"/>
        </w:rPr>
        <w:t>pring</w:t>
      </w:r>
      <w:r>
        <w:rPr>
          <w:rFonts w:hint="eastAsia"/>
          <w:szCs w:val="21"/>
        </w:rPr>
        <w:t>框架、</w:t>
      </w:r>
      <w:r>
        <w:rPr>
          <w:rFonts w:hint="eastAsia"/>
          <w:szCs w:val="21"/>
        </w:rPr>
        <w:t>mybatis</w:t>
      </w:r>
      <w:r>
        <w:rPr>
          <w:rFonts w:hint="eastAsia"/>
          <w:szCs w:val="21"/>
        </w:rPr>
        <w:t>持久层框架、</w:t>
      </w:r>
      <w:r>
        <w:rPr>
          <w:rFonts w:hint="eastAsia"/>
          <w:szCs w:val="21"/>
        </w:rPr>
        <w:t>spring</w:t>
      </w:r>
      <w:r>
        <w:rPr>
          <w:szCs w:val="21"/>
        </w:rPr>
        <w:t xml:space="preserve"> mvc </w:t>
      </w:r>
      <w:r>
        <w:rPr>
          <w:rFonts w:hint="eastAsia"/>
          <w:szCs w:val="21"/>
        </w:rPr>
        <w:t>we</w:t>
      </w:r>
      <w:r>
        <w:rPr>
          <w:szCs w:val="21"/>
        </w:rPr>
        <w:t>b</w:t>
      </w:r>
      <w:r>
        <w:rPr>
          <w:rFonts w:hint="eastAsia"/>
          <w:szCs w:val="21"/>
        </w:rPr>
        <w:t>框架的实用价值。</w:t>
      </w:r>
    </w:p>
    <w:p w:rsidR="00D30AA2" w:rsidRDefault="00B2210D">
      <w:pPr>
        <w:pStyle w:val="1"/>
      </w:pPr>
      <w:bookmarkStart w:id="17" w:name="_Toc511519719"/>
      <w:r>
        <w:rPr>
          <w:rFonts w:hint="eastAsia"/>
        </w:rPr>
        <w:lastRenderedPageBreak/>
        <w:t>第一章 概述</w:t>
      </w:r>
      <w:bookmarkEnd w:id="17"/>
    </w:p>
    <w:p w:rsidR="00E965F2" w:rsidRPr="00584B25" w:rsidRDefault="001D7F28" w:rsidP="00605953">
      <w:pPr>
        <w:ind w:firstLineChars="200" w:firstLine="480"/>
        <w:rPr>
          <w:rFonts w:ascii="宋体" w:hAnsi="宋体"/>
          <w:bCs/>
        </w:rPr>
      </w:pPr>
      <w:r>
        <w:rPr>
          <w:rFonts w:ascii="宋体" w:hAnsi="宋体" w:hint="eastAsia"/>
          <w:bCs/>
        </w:rPr>
        <w:t>本人所修专业是计算机科学与技术专业</w:t>
      </w:r>
      <w:r w:rsidR="00C40654">
        <w:rPr>
          <w:rFonts w:ascii="宋体" w:hAnsi="宋体" w:hint="eastAsia"/>
          <w:bCs/>
        </w:rPr>
        <w:t>，这门</w:t>
      </w:r>
      <w:r w:rsidR="00605953">
        <w:rPr>
          <w:rFonts w:ascii="宋体" w:hAnsi="宋体" w:hint="eastAsia"/>
          <w:bCs/>
        </w:rPr>
        <w:t>专业主要学习计算机科学与技术方面的基本理论和基本知识</w:t>
      </w:r>
      <w:r w:rsidR="00E965F2" w:rsidRPr="00584B25">
        <w:rPr>
          <w:rFonts w:ascii="宋体" w:hAnsi="宋体" w:hint="eastAsia"/>
          <w:bCs/>
        </w:rPr>
        <w:t>。</w:t>
      </w:r>
    </w:p>
    <w:p w:rsidR="00D30AA2" w:rsidRDefault="00E965F2" w:rsidP="00605953">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使一个单纯的网站项目开发越来越容易。本次项目采用SSM架构，</w:t>
      </w:r>
      <w:r w:rsidRPr="00584B25">
        <w:rPr>
          <w:rFonts w:ascii="宋体" w:hAnsi="宋体" w:hint="eastAsia"/>
          <w:bCs/>
        </w:rPr>
        <w:t>后台数据库选用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18" w:name="_Toc105563300"/>
      <w:bookmarkStart w:id="19" w:name="_Toc511519720"/>
      <w:r>
        <w:rPr>
          <w:rFonts w:hint="eastAsia"/>
        </w:rPr>
        <w:t xml:space="preserve">1.1 </w:t>
      </w:r>
      <w:bookmarkEnd w:id="18"/>
      <w:r w:rsidR="00BF235E">
        <w:rPr>
          <w:rFonts w:hint="eastAsia"/>
        </w:rPr>
        <w:t>开发</w:t>
      </w:r>
      <w:r w:rsidR="0057430D">
        <w:rPr>
          <w:rFonts w:hint="eastAsia"/>
        </w:rPr>
        <w:t>的</w:t>
      </w:r>
      <w:r w:rsidR="00BF235E">
        <w:rPr>
          <w:rFonts w:hint="eastAsia"/>
        </w:rPr>
        <w:t>背景</w:t>
      </w:r>
      <w:bookmarkEnd w:id="19"/>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我们大学学习阶段重要的实践性教学环节之一，是理论与实践相结合的重要方式，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20" w:name="_Toc105563301"/>
      <w:bookmarkStart w:id="21" w:name="_Toc511519721"/>
      <w:r>
        <w:rPr>
          <w:rFonts w:hint="eastAsia"/>
        </w:rPr>
        <w:t xml:space="preserve">1.2 </w:t>
      </w:r>
      <w:bookmarkEnd w:id="20"/>
      <w:r w:rsidR="00BF235E">
        <w:rPr>
          <w:rFonts w:hint="eastAsia"/>
        </w:rPr>
        <w:t>系统功能概述</w:t>
      </w:r>
      <w:bookmarkEnd w:id="21"/>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w:t>
      </w:r>
      <w:r w:rsidRPr="00290D89">
        <w:rPr>
          <w:rFonts w:ascii="宋体" w:hAnsi="宋体" w:hint="eastAsia"/>
        </w:rPr>
        <w:lastRenderedPageBreak/>
        <w:t>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22" w:name="_Toc511519722"/>
      <w:r>
        <w:rPr>
          <w:rFonts w:hint="eastAsia"/>
        </w:rPr>
        <w:t>1</w:t>
      </w:r>
      <w:r>
        <w:t>.3</w:t>
      </w:r>
      <w:r>
        <w:rPr>
          <w:rFonts w:hint="eastAsia"/>
        </w:rPr>
        <w:t>开发环境介绍</w:t>
      </w:r>
      <w:bookmarkEnd w:id="22"/>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w:t>
      </w:r>
      <w:r w:rsidR="00E21BB2">
        <w:rPr>
          <w:rFonts w:ascii="宋体" w:hAnsi="宋体" w:hint="eastAsia"/>
        </w:rPr>
        <w:lastRenderedPageBreak/>
        <w:t>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Jetty在IDEA中的结构如下图所示：</w:t>
      </w:r>
    </w:p>
    <w:p w:rsidR="00774229" w:rsidRDefault="00042673" w:rsidP="009B7905">
      <w:pPr>
        <w:ind w:firstLine="480"/>
        <w:rPr>
          <w:rFonts w:ascii="宋体" w:hAnsi="宋体"/>
        </w:rP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5D4419" w:rsidRDefault="00F3354C" w:rsidP="009B7905">
      <w:pPr>
        <w:ind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w:t>
      </w:r>
      <w:r w:rsidR="008728D3">
        <w:rPr>
          <w:rFonts w:ascii="宋体" w:hAnsi="宋体" w:hint="eastAsia"/>
        </w:rPr>
        <w:lastRenderedPageBreak/>
        <w:t>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784F31" w:rsidRDefault="00784F31" w:rsidP="00E77539">
      <w:pPr>
        <w:rPr>
          <w:rFonts w:ascii="宋体" w:hAnsi="宋体"/>
        </w:rPr>
      </w:pPr>
    </w:p>
    <w:p w:rsidR="00D30AA2" w:rsidRPr="007A7CB1" w:rsidRDefault="005A7AC2" w:rsidP="007A7CB1">
      <w:pPr>
        <w:pStyle w:val="1"/>
      </w:pPr>
      <w:bookmarkStart w:id="23" w:name="_Toc511519723"/>
      <w:r w:rsidRPr="007A7CB1">
        <w:rPr>
          <w:rFonts w:hint="eastAsia"/>
        </w:rPr>
        <w:t xml:space="preserve">第二章 </w:t>
      </w:r>
      <w:r w:rsidR="007F2E86" w:rsidRPr="007A7CB1">
        <w:rPr>
          <w:rFonts w:hint="eastAsia"/>
        </w:rPr>
        <w:t>需求分析</w:t>
      </w:r>
      <w:bookmarkEnd w:id="23"/>
    </w:p>
    <w:p w:rsidR="00FE2AD8" w:rsidRDefault="00FE2AD8" w:rsidP="00FE2AD8">
      <w:pPr>
        <w:pStyle w:val="2"/>
        <w:spacing w:before="120"/>
        <w:jc w:val="left"/>
      </w:pPr>
      <w:bookmarkStart w:id="24" w:name="_Toc511519724"/>
      <w:r>
        <w:rPr>
          <w:rFonts w:hint="eastAsia"/>
        </w:rPr>
        <w:t xml:space="preserve">2.1 </w:t>
      </w:r>
      <w:r w:rsidR="007F2E86">
        <w:rPr>
          <w:rFonts w:hint="eastAsia"/>
        </w:rPr>
        <w:t>用户</w:t>
      </w:r>
      <w:r w:rsidR="001A781A">
        <w:rPr>
          <w:rFonts w:hint="eastAsia"/>
        </w:rPr>
        <w:t>需求</w:t>
      </w:r>
      <w:r>
        <w:rPr>
          <w:rFonts w:hint="eastAsia"/>
        </w:rPr>
        <w:t>分析</w:t>
      </w:r>
      <w:bookmarkEnd w:id="24"/>
    </w:p>
    <w:p w:rsidR="00FE2AD8" w:rsidRPr="00FE2AD8" w:rsidRDefault="00FE2AD8" w:rsidP="00FE2AD8">
      <w:pPr>
        <w:pStyle w:val="3"/>
        <w:spacing w:before="120"/>
      </w:pPr>
      <w:bookmarkStart w:id="25" w:name="_Toc51151972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sidR="001A781A">
        <w:rPr>
          <w:rFonts w:hint="eastAsia"/>
        </w:rPr>
        <w:t>实习生用户模块需求</w:t>
      </w:r>
      <w:bookmarkEnd w:id="25"/>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lastRenderedPageBreak/>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pPr>
      <w:bookmarkStart w:id="26" w:name="_Toc511519726"/>
      <w:r>
        <w:rPr>
          <w:rFonts w:hint="eastAsia"/>
        </w:rPr>
        <w:t>2.1.</w:t>
      </w:r>
      <w:r w:rsidR="001A781A">
        <w:t xml:space="preserve">2 </w:t>
      </w:r>
      <w:r w:rsidR="001A781A">
        <w:rPr>
          <w:rFonts w:hint="eastAsia"/>
        </w:rPr>
        <w:t>HR用户模块需求</w:t>
      </w:r>
      <w:bookmarkEnd w:id="26"/>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27" w:name="_Toc511519727"/>
      <w:r>
        <w:rPr>
          <w:rFonts w:hint="eastAsia"/>
        </w:rPr>
        <w:t>2.1.</w:t>
      </w:r>
      <w:r w:rsidR="0040271E">
        <w:t>2</w:t>
      </w:r>
      <w:r w:rsidR="001A781A">
        <w:t xml:space="preserve"> </w:t>
      </w:r>
      <w:r w:rsidR="0040271E">
        <w:rPr>
          <w:rFonts w:hint="eastAsia"/>
        </w:rPr>
        <w:t>后台管理系统需求</w:t>
      </w:r>
      <w:bookmarkEnd w:id="27"/>
    </w:p>
    <w:p w:rsidR="00451BA1" w:rsidRDefault="004C2D5E" w:rsidP="004C2D5E">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后台管理最核心的需求就是对三类用户的信息管理，即实习生用户管理，企业信息管理（HR用户），后台管理员用户，当然密码部分没有查看权限。</w:t>
      </w:r>
    </w:p>
    <w:p w:rsidR="00383D10" w:rsidRDefault="00451BA1" w:rsidP="00502941">
      <w:pPr>
        <w:tabs>
          <w:tab w:val="clear" w:pos="377"/>
          <w:tab w:val="left" w:pos="495"/>
        </w:tabs>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pPr>
    </w:p>
    <w:p w:rsidR="00FE2AD8" w:rsidRDefault="00FE2AD8" w:rsidP="00FE2AD8">
      <w:pPr>
        <w:pStyle w:val="2"/>
        <w:spacing w:before="120"/>
      </w:pPr>
      <w:bookmarkStart w:id="28" w:name="_Toc511519728"/>
      <w:r>
        <w:rPr>
          <w:rFonts w:hint="eastAsia"/>
        </w:rPr>
        <w:t>2.2 系统</w:t>
      </w:r>
      <w:r w:rsidR="00266047">
        <w:rPr>
          <w:rFonts w:hint="eastAsia"/>
        </w:rPr>
        <w:t>的特点</w:t>
      </w:r>
      <w:bookmarkEnd w:id="28"/>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29" w:name="_Toc511519729"/>
      <w:r>
        <w:rPr>
          <w:rFonts w:hint="eastAsia"/>
        </w:rPr>
        <w:lastRenderedPageBreak/>
        <w:t>2.</w:t>
      </w:r>
      <w:r w:rsidR="00153AEB">
        <w:rPr>
          <w:rFonts w:hint="eastAsia"/>
        </w:rPr>
        <w:t>3</w:t>
      </w:r>
      <w:r>
        <w:rPr>
          <w:rFonts w:hint="eastAsia"/>
        </w:rPr>
        <w:t xml:space="preserve"> </w:t>
      </w:r>
      <w:r w:rsidR="00443802">
        <w:rPr>
          <w:rFonts w:hint="eastAsia"/>
        </w:rPr>
        <w:t>数据流程图</w:t>
      </w:r>
      <w:bookmarkEnd w:id="29"/>
    </w:p>
    <w:p w:rsidR="00BB387A" w:rsidRDefault="00042673" w:rsidP="009077AD">
      <w:r>
        <w:rPr>
          <w:rFonts w:hint="eastAsia"/>
          <w:noProof/>
        </w:rPr>
        <mc:AlternateContent>
          <mc:Choice Requires="wps">
            <w:drawing>
              <wp:anchor distT="0" distB="0" distL="114300" distR="114300" simplePos="0" relativeHeight="251626496" behindDoc="0" locked="0" layoutInCell="1" allowOverlap="1">
                <wp:simplePos x="0" y="0"/>
                <wp:positionH relativeFrom="column">
                  <wp:posOffset>1634490</wp:posOffset>
                </wp:positionH>
                <wp:positionV relativeFrom="paragraph">
                  <wp:posOffset>240665</wp:posOffset>
                </wp:positionV>
                <wp:extent cx="754380" cy="2399030"/>
                <wp:effectExtent l="10795" t="11430" r="6350" b="889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2399030"/>
                        </a:xfrm>
                        <a:prstGeom prst="ellipse">
                          <a:avLst/>
                        </a:prstGeom>
                        <a:solidFill>
                          <a:srgbClr val="FFFFFF"/>
                        </a:solidFill>
                        <a:ln w="9525">
                          <a:solidFill>
                            <a:srgbClr val="000000"/>
                          </a:solidFill>
                          <a:round/>
                          <a:headEnd/>
                          <a:tailEnd/>
                        </a:ln>
                      </wps:spPr>
                      <wps:txbx>
                        <w:txbxContent>
                          <w:p w:rsidR="00AD179B" w:rsidRDefault="00AD179B">
                            <w:r>
                              <w:rPr>
                                <w:rFonts w:hint="eastAsia"/>
                              </w:rPr>
                              <w:t>基于</w:t>
                            </w:r>
                            <w:r>
                              <w:rPr>
                                <w:rFonts w:hint="eastAsia"/>
                              </w:rPr>
                              <w:t>SSM</w:t>
                            </w:r>
                            <w:r>
                              <w:rPr>
                                <w:rFonts w:hint="eastAsia"/>
                              </w:rPr>
                              <w:t>框架的实习生招聘网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left:0;text-align:left;margin-left:128.7pt;margin-top:18.95pt;width:59.4pt;height:188.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">
                <v:textbox>
                  <w:txbxContent>
                    <w:p w:rsidR="00AD179B" w:rsidRDefault="00AD179B">
                      <w:r>
                        <w:rPr>
                          <w:rFonts w:hint="eastAsia"/>
                        </w:rPr>
                        <w:t>基于</w:t>
                      </w:r>
                      <w:r>
                        <w:rPr>
                          <w:rFonts w:hint="eastAsia"/>
                        </w:rPr>
                        <w:t>SSM</w:t>
                      </w:r>
                      <w:r>
                        <w:rPr>
                          <w:rFonts w:hint="eastAsia"/>
                        </w:rPr>
                        <w:t>框架的实习生招聘网</w:t>
                      </w:r>
                    </w:p>
                  </w:txbxContent>
                </v:textbox>
              </v:oval>
            </w:pict>
          </mc:Fallback>
        </mc:AlternateContent>
      </w:r>
      <w:r w:rsidR="00BB387A">
        <w:rPr>
          <w:rFonts w:hint="eastAsia"/>
        </w:rPr>
        <w:t xml:space="preserve"> </w:t>
      </w:r>
      <w:r w:rsidR="00BB387A">
        <w:t xml:space="preserve">   </w:t>
      </w:r>
      <w:r w:rsidR="00BB387A">
        <w:rPr>
          <w:rFonts w:hint="eastAsia"/>
        </w:rPr>
        <w:t>全局数据流程图，如图</w:t>
      </w:r>
      <w:r w:rsidR="00BB387A">
        <w:rPr>
          <w:rFonts w:hint="eastAsia"/>
        </w:rPr>
        <w:t>2-</w:t>
      </w:r>
      <w:r w:rsidR="00BB387A">
        <w:t>1</w:t>
      </w:r>
      <w:r w:rsidR="00BB387A">
        <w:rPr>
          <w:rFonts w:hint="eastAsia"/>
        </w:rPr>
        <w:t>所示</w:t>
      </w:r>
    </w:p>
    <w:p w:rsidR="009077AD" w:rsidRDefault="00042673" w:rsidP="009077AD">
      <w:r>
        <w:rPr>
          <w:rFonts w:hint="eastAsia"/>
          <w:noProof/>
        </w:rPr>
        <mc:AlternateContent>
          <mc:Choice Requires="wps">
            <w:drawing>
              <wp:anchor distT="0" distB="0" distL="114300" distR="114300" simplePos="0" relativeHeight="251633664" behindDoc="0" locked="0" layoutInCell="1" allowOverlap="1">
                <wp:simplePos x="0" y="0"/>
                <wp:positionH relativeFrom="column">
                  <wp:posOffset>4024630</wp:posOffset>
                </wp:positionH>
                <wp:positionV relativeFrom="paragraph">
                  <wp:posOffset>168275</wp:posOffset>
                </wp:positionV>
                <wp:extent cx="342265" cy="2080895"/>
                <wp:effectExtent l="10160" t="5080" r="9525" b="9525"/>
                <wp:wrapNone/>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080895"/>
                        </a:xfrm>
                        <a:prstGeom prst="rect">
                          <a:avLst/>
                        </a:prstGeom>
                        <a:solidFill>
                          <a:srgbClr val="FFFFFF"/>
                        </a:solidFill>
                        <a:ln w="9525">
                          <a:solidFill>
                            <a:srgbClr val="000000"/>
                          </a:solidFill>
                          <a:miter lim="800000"/>
                          <a:headEnd/>
                          <a:tailEnd/>
                        </a:ln>
                      </wps:spPr>
                      <wps:txbx>
                        <w:txbxContent>
                          <w:p w:rsidR="00AD179B" w:rsidRDefault="00AD179B" w:rsidP="00F35779">
                            <w:r>
                              <w:rPr>
                                <w:rFonts w:hint="eastAsia"/>
                              </w:rPr>
                              <w:t>HR</w:t>
                            </w:r>
                          </w:p>
                          <w:p w:rsidR="00AD179B" w:rsidRPr="00F35779" w:rsidRDefault="00AD179B" w:rsidP="00F35779">
                            <w:r>
                              <w:rPr>
                                <w:rFonts w:hint="eastAsia"/>
                              </w:rPr>
                              <w:t>模块</w:t>
                            </w:r>
                            <w:r w:rsidRPr="00F35779">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316.9pt;margin-top:13.25pt;width:26.95pt;height:16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KwIAAFA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">
                <v:textbox>
                  <w:txbxContent>
                    <w:p w:rsidR="00AD179B" w:rsidRDefault="00AD179B" w:rsidP="00F35779">
                      <w:r>
                        <w:rPr>
                          <w:rFonts w:hint="eastAsia"/>
                        </w:rPr>
                        <w:t>HR</w:t>
                      </w:r>
                    </w:p>
                    <w:p w:rsidR="00AD179B" w:rsidRPr="00F35779" w:rsidRDefault="00AD179B" w:rsidP="00F35779">
                      <w:r>
                        <w:rPr>
                          <w:rFonts w:hint="eastAsia"/>
                        </w:rPr>
                        <w:t>模块</w:t>
                      </w:r>
                      <w:r w:rsidRPr="00F35779">
                        <w:rPr>
                          <w:rFonts w:hint="eastAsia"/>
                        </w:rPr>
                        <w:t>用户</w:t>
                      </w:r>
                    </w:p>
                  </w:txbxContent>
                </v:textbox>
              </v:rect>
            </w:pict>
          </mc:Fallback>
        </mc:AlternateContent>
      </w:r>
      <w:r>
        <w:rPr>
          <w:rFonts w:hint="eastAsia"/>
          <w:noProof/>
        </w:rPr>
        <mc:AlternateContent>
          <mc:Choice Requires="wps">
            <w:drawing>
              <wp:anchor distT="0" distB="0" distL="114300" distR="114300" simplePos="0" relativeHeight="251621376" behindDoc="0" locked="0" layoutInCell="1" allowOverlap="1">
                <wp:simplePos x="0" y="0"/>
                <wp:positionH relativeFrom="column">
                  <wp:posOffset>21590</wp:posOffset>
                </wp:positionH>
                <wp:positionV relativeFrom="paragraph">
                  <wp:posOffset>120015</wp:posOffset>
                </wp:positionV>
                <wp:extent cx="342265" cy="2169795"/>
                <wp:effectExtent l="7620" t="13970" r="12065" b="6985"/>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169795"/>
                        </a:xfrm>
                        <a:prstGeom prst="rect">
                          <a:avLst/>
                        </a:prstGeom>
                        <a:solidFill>
                          <a:srgbClr val="FFFFFF"/>
                        </a:solidFill>
                        <a:ln w="9525">
                          <a:solidFill>
                            <a:srgbClr val="000000"/>
                          </a:solidFill>
                          <a:miter lim="800000"/>
                          <a:headEnd/>
                          <a:tailEnd/>
                        </a:ln>
                      </wps:spPr>
                      <wps:txbx>
                        <w:txbxContent>
                          <w:p w:rsidR="00AD179B" w:rsidRPr="00F35779" w:rsidRDefault="00AD179B" w:rsidP="00322807">
                            <w:r w:rsidRPr="00F35779">
                              <w:rPr>
                                <w:rFonts w:hint="eastAsia"/>
                              </w:rPr>
                              <w:t>实习生</w:t>
                            </w:r>
                          </w:p>
                          <w:p w:rsidR="00AD179B" w:rsidRPr="00F35779" w:rsidRDefault="00AD179B" w:rsidP="00322807">
                            <w:r w:rsidRPr="00F35779">
                              <w:rPr>
                                <w:rFonts w:hint="eastAsia"/>
                              </w:rPr>
                              <w:t>模块用户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1.7pt;margin-top:9.45pt;width:26.95pt;height:170.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">
                <v:textbox>
                  <w:txbxContent>
                    <w:p w:rsidR="00AD179B" w:rsidRPr="00F35779" w:rsidRDefault="00AD179B" w:rsidP="00322807">
                      <w:r w:rsidRPr="00F35779">
                        <w:rPr>
                          <w:rFonts w:hint="eastAsia"/>
                        </w:rPr>
                        <w:t>实习生</w:t>
                      </w:r>
                    </w:p>
                    <w:p w:rsidR="00AD179B" w:rsidRPr="00F35779" w:rsidRDefault="00AD179B" w:rsidP="00322807">
                      <w:r w:rsidRPr="00F35779">
                        <w:rPr>
                          <w:rFonts w:hint="eastAsia"/>
                        </w:rPr>
                        <w:t>模块用户</w:t>
                      </w:r>
                    </w:p>
                  </w:txbxContent>
                </v:textbox>
              </v:rect>
            </w:pict>
          </mc:Fallback>
        </mc:AlternateContent>
      </w:r>
      <w:r>
        <w:rPr>
          <w:rFonts w:hint="eastAsia"/>
          <w:noProof/>
        </w:rPr>
        <mc:AlternateContent>
          <mc:Choice Requires="wps">
            <w:drawing>
              <wp:anchor distT="45720" distB="45720" distL="114300" distR="114300" simplePos="0" relativeHeight="251631616" behindDoc="0" locked="0" layoutInCell="1" allowOverlap="1">
                <wp:simplePos x="0" y="0"/>
                <wp:positionH relativeFrom="column">
                  <wp:posOffset>2635885</wp:posOffset>
                </wp:positionH>
                <wp:positionV relativeFrom="paragraph">
                  <wp:posOffset>22225</wp:posOffset>
                </wp:positionV>
                <wp:extent cx="915670" cy="292735"/>
                <wp:effectExtent l="12065" t="11430" r="5715" b="1016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207.55pt;margin-top:1.75pt;width:72.1pt;height:23.0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" strokecolor="white">
                <v:textbox>
                  <w:txbxContent>
                    <w:p w:rsidR="00AD179B" w:rsidRDefault="00AD179B" w:rsidP="00F35779">
                      <w:r>
                        <w:rPr>
                          <w:rFonts w:hint="eastAsia"/>
                        </w:rPr>
                        <w:t>注册，录入</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simplePos x="0" y="0"/>
                <wp:positionH relativeFrom="column">
                  <wp:posOffset>398145</wp:posOffset>
                </wp:positionH>
                <wp:positionV relativeFrom="paragraph">
                  <wp:posOffset>110490</wp:posOffset>
                </wp:positionV>
                <wp:extent cx="915670" cy="292735"/>
                <wp:effectExtent l="12700" t="13970" r="5080" b="762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8.7pt;width:72.1pt;height:23.0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6OA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" strokecolor="white">
                <v:textbox>
                  <w:txbxContent>
                    <w:p w:rsidR="00AD179B" w:rsidRDefault="00AD179B">
                      <w:r>
                        <w:rPr>
                          <w:rFonts w:hint="eastAsia"/>
                        </w:rPr>
                        <w:t>注册，录入</w:t>
                      </w:r>
                    </w:p>
                  </w:txbxContent>
                </v:textbox>
                <w10:wrap type="square"/>
              </v:shape>
            </w:pict>
          </mc:Fallback>
        </mc:AlternateContent>
      </w:r>
    </w:p>
    <w:p w:rsidR="009077AD" w:rsidRDefault="009077AD" w:rsidP="009077AD"/>
    <w:p w:rsidR="00153AEB" w:rsidRDefault="00042673" w:rsidP="009077AD">
      <w:r>
        <w:rPr>
          <w:rFonts w:hint="eastAsia"/>
          <w:noProof/>
        </w:rPr>
        <mc:AlternateContent>
          <mc:Choice Requires="wps">
            <w:drawing>
              <wp:anchor distT="0" distB="0" distL="114300" distR="114300" simplePos="0" relativeHeight="251627520" behindDoc="0" locked="0" layoutInCell="1" allowOverlap="1">
                <wp:simplePos x="0" y="0"/>
                <wp:positionH relativeFrom="column">
                  <wp:posOffset>2308225</wp:posOffset>
                </wp:positionH>
                <wp:positionV relativeFrom="paragraph">
                  <wp:posOffset>48895</wp:posOffset>
                </wp:positionV>
                <wp:extent cx="1588135" cy="8890"/>
                <wp:effectExtent l="17780" t="47625" r="13335" b="57785"/>
                <wp:wrapNone/>
                <wp:docPr id="8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13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FA80F" id="Line 9" o:spid="_x0000_s1026" style="position:absolute;left:0;text-align:lef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5pt,3.85pt" to="306.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22400" behindDoc="0" locked="0" layoutInCell="1" allowOverlap="1">
                <wp:simplePos x="0" y="0"/>
                <wp:positionH relativeFrom="column">
                  <wp:posOffset>347345</wp:posOffset>
                </wp:positionH>
                <wp:positionV relativeFrom="paragraph">
                  <wp:posOffset>73025</wp:posOffset>
                </wp:positionV>
                <wp:extent cx="1251585" cy="635"/>
                <wp:effectExtent l="9525" t="52705" r="15240" b="60960"/>
                <wp:wrapNone/>
                <wp:docPr id="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80C0" id="Line 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5.75pt" to="125.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EKwIAAE0EAAAOAAAAZHJzL2Uyb0RvYy54bWysVMGO2jAQvVfqP1i+QxIg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">
                <v:stroke endarrow="block"/>
              </v:line>
            </w:pict>
          </mc:Fallback>
        </mc:AlternateContent>
      </w:r>
    </w:p>
    <w:p w:rsidR="00153AEB" w:rsidRDefault="00153AEB" w:rsidP="009077AD"/>
    <w:p w:rsidR="00153AEB" w:rsidRDefault="00153AEB" w:rsidP="009077AD"/>
    <w:p w:rsidR="00153AEB" w:rsidRDefault="00042673" w:rsidP="009077AD">
      <w:r>
        <w:rPr>
          <w:rFonts w:hint="eastAsia"/>
          <w:noProof/>
        </w:rPr>
        <mc:AlternateContent>
          <mc:Choice Requires="wps">
            <w:drawing>
              <wp:anchor distT="45720" distB="45720" distL="114300" distR="114300" simplePos="0" relativeHeight="251632640" behindDoc="0" locked="0" layoutInCell="1" allowOverlap="1">
                <wp:simplePos x="0" y="0"/>
                <wp:positionH relativeFrom="column">
                  <wp:posOffset>2732405</wp:posOffset>
                </wp:positionH>
                <wp:positionV relativeFrom="paragraph">
                  <wp:posOffset>26035</wp:posOffset>
                </wp:positionV>
                <wp:extent cx="915670" cy="292735"/>
                <wp:effectExtent l="13335" t="5715" r="13970" b="6350"/>
                <wp:wrapSquare wrapText="bothSides"/>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5.15pt;margin-top:2.05pt;width:72.1pt;height:23.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HL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" strokecolor="white">
                <v:textbox>
                  <w:txbxContent>
                    <w:p w:rsidR="00AD179B" w:rsidRDefault="00AD179B" w:rsidP="00F35779">
                      <w:r>
                        <w:rPr>
                          <w:rFonts w:hint="eastAsia"/>
                        </w:rPr>
                        <w:t>管理</w:t>
                      </w:r>
                    </w:p>
                  </w:txbxContent>
                </v:textbox>
                <w10:wrap type="square"/>
              </v:shape>
            </w:pict>
          </mc:Fallback>
        </mc:AlternateContent>
      </w:r>
      <w:r>
        <w:rPr>
          <w:rFonts w:hint="eastAsia"/>
          <w:noProof/>
        </w:rPr>
        <mc:AlternateContent>
          <mc:Choice Requires="wps">
            <w:drawing>
              <wp:anchor distT="45720" distB="45720" distL="114300" distR="114300" simplePos="0" relativeHeight="251624448" behindDoc="0" locked="0" layoutInCell="1" allowOverlap="1">
                <wp:simplePos x="0" y="0"/>
                <wp:positionH relativeFrom="column">
                  <wp:posOffset>438785</wp:posOffset>
                </wp:positionH>
                <wp:positionV relativeFrom="paragraph">
                  <wp:posOffset>89535</wp:posOffset>
                </wp:positionV>
                <wp:extent cx="1243965" cy="292735"/>
                <wp:effectExtent l="5715" t="12065" r="7620" b="9525"/>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92735"/>
                        </a:xfrm>
                        <a:prstGeom prst="rect">
                          <a:avLst/>
                        </a:prstGeom>
                        <a:solidFill>
                          <a:srgbClr val="FFFFFF"/>
                        </a:solidFill>
                        <a:ln w="9525">
                          <a:solidFill>
                            <a:srgbClr val="FFFFFF"/>
                          </a:solidFill>
                          <a:miter lim="800000"/>
                          <a:headEnd/>
                          <a:tailEnd/>
                        </a:ln>
                      </wps:spPr>
                      <wps:txbx>
                        <w:txbxContent>
                          <w:p w:rsidR="00AD179B" w:rsidRDefault="00AD179B" w:rsidP="00BB387A">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55pt;margin-top:7.05pt;width:97.95pt;height:23.0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" strokecolor="white">
                <v:textbox>
                  <w:txbxContent>
                    <w:p w:rsidR="00AD179B" w:rsidRDefault="00AD179B" w:rsidP="00BB387A">
                      <w:r>
                        <w:rPr>
                          <w:rFonts w:hint="eastAsia"/>
                        </w:rPr>
                        <w:t>管理</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28544" behindDoc="0" locked="0" layoutInCell="1" allowOverlap="1">
                <wp:simplePos x="0" y="0"/>
                <wp:positionH relativeFrom="column">
                  <wp:posOffset>2372360</wp:posOffset>
                </wp:positionH>
                <wp:positionV relativeFrom="paragraph">
                  <wp:posOffset>127000</wp:posOffset>
                </wp:positionV>
                <wp:extent cx="1524000" cy="15240"/>
                <wp:effectExtent l="5715" t="59055" r="22860" b="40005"/>
                <wp:wrapNone/>
                <wp:docPr id="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576" id="Line 10"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8pt,10pt" to="3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29568" behindDoc="0" locked="0" layoutInCell="1" allowOverlap="1">
                <wp:simplePos x="0" y="0"/>
                <wp:positionH relativeFrom="column">
                  <wp:posOffset>363855</wp:posOffset>
                </wp:positionH>
                <wp:positionV relativeFrom="paragraph">
                  <wp:posOffset>127000</wp:posOffset>
                </wp:positionV>
                <wp:extent cx="1235075" cy="0"/>
                <wp:effectExtent l="16510" t="59055" r="5715" b="55245"/>
                <wp:wrapNone/>
                <wp:docPr id="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5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D089" id="Line 11" o:spid="_x0000_s1026" style="position:absolute;left:0;text-align:lef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10pt" to="125.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30592" behindDoc="0" locked="0" layoutInCell="1" allowOverlap="1">
                <wp:simplePos x="0" y="0"/>
                <wp:positionH relativeFrom="column">
                  <wp:posOffset>494665</wp:posOffset>
                </wp:positionH>
                <wp:positionV relativeFrom="paragraph">
                  <wp:posOffset>93345</wp:posOffset>
                </wp:positionV>
                <wp:extent cx="955675" cy="292735"/>
                <wp:effectExtent l="13970" t="6350" r="11430" b="5715"/>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浏览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95pt;margin-top:7.35pt;width:75.25pt;height:23.0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X4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" strokecolor="white">
                <v:textbox>
                  <w:txbxContent>
                    <w:p w:rsidR="00AD179B" w:rsidRDefault="00AD179B" w:rsidP="00F35779">
                      <w:r>
                        <w:rPr>
                          <w:rFonts w:hint="eastAsia"/>
                        </w:rPr>
                        <w:t>浏览</w:t>
                      </w:r>
                    </w:p>
                  </w:txbxContent>
                </v:textbox>
                <w10:wrap type="square"/>
              </v:shape>
            </w:pict>
          </mc:Fallback>
        </mc:AlternateContent>
      </w:r>
      <w:r>
        <w:rPr>
          <w:rFonts w:hint="eastAsia"/>
          <w:noProof/>
        </w:rPr>
        <mc:AlternateContent>
          <mc:Choice Requires="wps">
            <w:drawing>
              <wp:anchor distT="0" distB="0" distL="114300" distR="114300" simplePos="0" relativeHeight="251625472" behindDoc="0" locked="0" layoutInCell="1" allowOverlap="1">
                <wp:simplePos x="0" y="0"/>
                <wp:positionH relativeFrom="column">
                  <wp:posOffset>363855</wp:posOffset>
                </wp:positionH>
                <wp:positionV relativeFrom="paragraph">
                  <wp:posOffset>60325</wp:posOffset>
                </wp:positionV>
                <wp:extent cx="1251585" cy="635"/>
                <wp:effectExtent l="6985" t="59055" r="17780" b="54610"/>
                <wp:wrapNone/>
                <wp:docPr id="7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5547" id="Line 7"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4.75pt" to="12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">
                <v:stroke endarrow="block"/>
              </v:line>
            </w:pict>
          </mc:Fallback>
        </mc:AlternateContent>
      </w:r>
    </w:p>
    <w:p w:rsidR="00153AEB" w:rsidRDefault="00153AEB" w:rsidP="009077AD"/>
    <w:p w:rsidR="00153AEB" w:rsidRDefault="00153AEB" w:rsidP="009077AD"/>
    <w:p w:rsidR="00153AEB" w:rsidRDefault="00153AEB" w:rsidP="009077AD"/>
    <w:p w:rsidR="00C2630C" w:rsidRDefault="00F35779" w:rsidP="009077AD">
      <w:r>
        <w:rPr>
          <w:rFonts w:hint="eastAsia"/>
        </w:rPr>
        <w:t xml:space="preserve"> </w:t>
      </w:r>
      <w:r>
        <w:t xml:space="preserve">               </w:t>
      </w:r>
    </w:p>
    <w:p w:rsidR="00153AEB" w:rsidRDefault="00F35779" w:rsidP="00C2630C">
      <w:pPr>
        <w:ind w:firstLineChars="800" w:firstLine="1920"/>
      </w:pPr>
      <w:r>
        <w:rPr>
          <w:rFonts w:hint="eastAsia"/>
        </w:rPr>
        <w:t>图</w:t>
      </w:r>
      <w:r>
        <w:rPr>
          <w:rFonts w:hint="eastAsia"/>
        </w:rPr>
        <w:t>2-</w:t>
      </w:r>
      <w:r>
        <w:t xml:space="preserve">1 </w:t>
      </w:r>
      <w:r>
        <w:rPr>
          <w:rFonts w:hint="eastAsia"/>
        </w:rPr>
        <w:t>全局数据流程图</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153AEB" w:rsidRDefault="00F35779" w:rsidP="00F35779">
      <w:pPr>
        <w:ind w:firstLineChars="200" w:firstLine="480"/>
      </w:pPr>
      <w:r>
        <w:rPr>
          <w:rFonts w:hint="eastAsia"/>
        </w:rPr>
        <w:t>实习生模块数据流程图，如图</w:t>
      </w:r>
      <w:r>
        <w:rPr>
          <w:rFonts w:hint="eastAsia"/>
        </w:rPr>
        <w:t>2-</w:t>
      </w:r>
      <w:r>
        <w:t>2</w:t>
      </w:r>
      <w:r>
        <w:rPr>
          <w:rFonts w:hint="eastAsia"/>
        </w:rPr>
        <w:t>所示</w:t>
      </w:r>
    </w:p>
    <w:p w:rsidR="00153AEB" w:rsidRDefault="00042673" w:rsidP="009077AD">
      <w:r>
        <w:rPr>
          <w:rFonts w:hint="eastAsia"/>
          <w:noProof/>
        </w:rPr>
        <mc:AlternateContent>
          <mc:Choice Requires="wps">
            <w:drawing>
              <wp:anchor distT="0" distB="0" distL="114300" distR="114300" simplePos="0" relativeHeight="251643904" behindDoc="0" locked="0" layoutInCell="1" allowOverlap="1">
                <wp:simplePos x="0" y="0"/>
                <wp:positionH relativeFrom="column">
                  <wp:posOffset>3848100</wp:posOffset>
                </wp:positionH>
                <wp:positionV relativeFrom="paragraph">
                  <wp:posOffset>180340</wp:posOffset>
                </wp:positionV>
                <wp:extent cx="386080" cy="1440815"/>
                <wp:effectExtent l="5080" t="8255" r="8890" b="8255"/>
                <wp:wrapNone/>
                <wp:docPr id="7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F820FC">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4" style="position:absolute;left:0;text-align:left;margin-left:303pt;margin-top:14.2pt;width:30.4pt;height:11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">
                <v:textbox>
                  <w:txbxContent>
                    <w:p w:rsidR="00AD179B" w:rsidRDefault="00AD179B" w:rsidP="00F820FC">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39808" behindDoc="0" locked="0" layoutInCell="1" allowOverlap="1">
                <wp:simplePos x="0" y="0"/>
                <wp:positionH relativeFrom="column">
                  <wp:posOffset>2628900</wp:posOffset>
                </wp:positionH>
                <wp:positionV relativeFrom="paragraph">
                  <wp:posOffset>100330</wp:posOffset>
                </wp:positionV>
                <wp:extent cx="386080" cy="1440815"/>
                <wp:effectExtent l="5080" t="13970" r="8890" b="12065"/>
                <wp:wrapNone/>
                <wp:docPr id="7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F820FC">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5" style="position:absolute;left:0;text-align:left;margin-left:207pt;margin-top:7.9pt;width:30.4pt;height:11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">
                <v:textbox>
                  <w:txbxContent>
                    <w:p w:rsidR="00AD179B" w:rsidRDefault="00AD179B" w:rsidP="00F820FC">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36736" behindDoc="0" locked="0" layoutInCell="1" allowOverlap="1">
                <wp:simplePos x="0" y="0"/>
                <wp:positionH relativeFrom="column">
                  <wp:posOffset>1345565</wp:posOffset>
                </wp:positionH>
                <wp:positionV relativeFrom="paragraph">
                  <wp:posOffset>20320</wp:posOffset>
                </wp:positionV>
                <wp:extent cx="386080" cy="1440815"/>
                <wp:effectExtent l="7620" t="10160" r="6350" b="6350"/>
                <wp:wrapNone/>
                <wp:docPr id="7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C2630C">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6" style="position:absolute;left:0;text-align:left;margin-left:105.95pt;margin-top:1.6pt;width:30.4pt;height:113.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">
                <v:textbox>
                  <w:txbxContent>
                    <w:p w:rsidR="00AD179B" w:rsidRDefault="00AD179B" w:rsidP="00C2630C">
                      <w:r>
                        <w:rPr>
                          <w:rFonts w:hint="eastAsia"/>
                        </w:rPr>
                        <w:t>注册处理</w:t>
                      </w:r>
                    </w:p>
                  </w:txbxContent>
                </v:textbox>
              </v:oval>
            </w:pict>
          </mc:Fallback>
        </mc:AlternateContent>
      </w:r>
    </w:p>
    <w:p w:rsidR="00153AEB" w:rsidRDefault="00042673" w:rsidP="009077AD">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4883150</wp:posOffset>
                </wp:positionH>
                <wp:positionV relativeFrom="paragraph">
                  <wp:posOffset>54610</wp:posOffset>
                </wp:positionV>
                <wp:extent cx="826135" cy="1074420"/>
                <wp:effectExtent l="11430" t="6350" r="10160" b="5080"/>
                <wp:wrapNone/>
                <wp:docPr id="7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课程信息处理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7" style="position:absolute;left:0;text-align:left;margin-left:384.5pt;margin-top:4.3pt;width:65.05pt;height:8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">
                <v:textbox>
                  <w:txbxContent>
                    <w:p w:rsidR="00AD179B" w:rsidRDefault="00AD179B" w:rsidP="00322807">
                      <w:r>
                        <w:rPr>
                          <w:rFonts w:hint="eastAsia"/>
                        </w:rPr>
                        <w:t>课程信息处理</w:t>
                      </w:r>
                    </w:p>
                  </w:txbxContent>
                </v:textbox>
              </v:oval>
            </w:pict>
          </mc:Fallback>
        </mc:AlternateContent>
      </w:r>
      <w:r>
        <w:rPr>
          <w:rFonts w:hint="eastAsia"/>
          <w:noProof/>
        </w:rPr>
        <mc:AlternateContent>
          <mc:Choice Requires="wps">
            <w:drawing>
              <wp:anchor distT="45720" distB="45720" distL="114300" distR="114300" simplePos="0" relativeHeight="251644928" behindDoc="0" locked="0" layoutInCell="1" allowOverlap="1">
                <wp:simplePos x="0" y="0"/>
                <wp:positionH relativeFrom="column">
                  <wp:posOffset>3004820</wp:posOffset>
                </wp:positionH>
                <wp:positionV relativeFrom="paragraph">
                  <wp:posOffset>199390</wp:posOffset>
                </wp:positionV>
                <wp:extent cx="811530" cy="264795"/>
                <wp:effectExtent l="9525" t="8255" r="7620" b="12700"/>
                <wp:wrapSquare wrapText="bothSides"/>
                <wp:docPr id="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AD179B" w:rsidRDefault="00AD179B" w:rsidP="00F820FC">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6.6pt;margin-top:15.7pt;width:63.9pt;height:20.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" strokecolor="white">
                <v:textbox>
                  <w:txbxContent>
                    <w:p w:rsidR="00AD179B" w:rsidRDefault="00AD179B" w:rsidP="00F820FC">
                      <w:r>
                        <w:rPr>
                          <w:rFonts w:hint="eastAsia"/>
                        </w:rPr>
                        <w:t>管理请求</w:t>
                      </w:r>
                    </w:p>
                  </w:txbxContent>
                </v:textbox>
                <w10:wrap type="square"/>
              </v:shape>
            </w:pict>
          </mc:Fallback>
        </mc:AlternateContent>
      </w:r>
    </w:p>
    <w:p w:rsidR="00153AEB" w:rsidRDefault="00042673" w:rsidP="009077AD">
      <w:r>
        <w:rPr>
          <w:rFonts w:hint="eastAsia"/>
          <w:noProof/>
        </w:rPr>
        <mc:AlternateContent>
          <mc:Choice Requires="wps">
            <w:drawing>
              <wp:anchor distT="45720" distB="45720" distL="114300" distR="114300" simplePos="0" relativeHeight="251638784" behindDoc="0" locked="0" layoutInCell="1" allowOverlap="1">
                <wp:simplePos x="0" y="0"/>
                <wp:positionH relativeFrom="column">
                  <wp:posOffset>1793875</wp:posOffset>
                </wp:positionH>
                <wp:positionV relativeFrom="paragraph">
                  <wp:posOffset>12065</wp:posOffset>
                </wp:positionV>
                <wp:extent cx="915670" cy="264795"/>
                <wp:effectExtent l="8255" t="11430" r="9525" b="9525"/>
                <wp:wrapSquare wrapText="bothSides"/>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F820FC">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41.25pt;margin-top:.95pt;width:72.1pt;height:20.8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" strokecolor="white">
                <v:textbox>
                  <w:txbxContent>
                    <w:p w:rsidR="00AD179B" w:rsidRDefault="00AD179B" w:rsidP="00F820FC">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35712" behindDoc="0" locked="0" layoutInCell="1" allowOverlap="1">
                <wp:simplePos x="0" y="0"/>
                <wp:positionH relativeFrom="column">
                  <wp:posOffset>398145</wp:posOffset>
                </wp:positionH>
                <wp:positionV relativeFrom="paragraph">
                  <wp:posOffset>84455</wp:posOffset>
                </wp:positionV>
                <wp:extent cx="915670" cy="264795"/>
                <wp:effectExtent l="12700" t="7620" r="5080" b="13335"/>
                <wp:wrapSquare wrapText="bothSides"/>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C2630C">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35pt;margin-top:6.65pt;width:72.1pt;height:20.8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" strokecolor="white">
                <v:textbox>
                  <w:txbxContent>
                    <w:p w:rsidR="00AD179B" w:rsidRDefault="00AD179B" w:rsidP="00C2630C">
                      <w:r>
                        <w:rPr>
                          <w:rFonts w:hint="eastAsia"/>
                        </w:rPr>
                        <w:t>注册请求</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4265295</wp:posOffset>
                </wp:positionH>
                <wp:positionV relativeFrom="paragraph">
                  <wp:posOffset>121285</wp:posOffset>
                </wp:positionV>
                <wp:extent cx="633095" cy="635"/>
                <wp:effectExtent l="12700" t="53975" r="20955" b="59690"/>
                <wp:wrapNone/>
                <wp:docPr id="6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EF1D9" id="Line 35"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">
                <v:stroke endarrow="block"/>
              </v:line>
            </w:pict>
          </mc:Fallback>
        </mc:AlternateContent>
      </w:r>
      <w:r>
        <w:rPr>
          <w:rFonts w:hint="eastAsia"/>
          <w:noProof/>
        </w:rPr>
        <mc:AlternateContent>
          <mc:Choice Requires="wps">
            <w:drawing>
              <wp:anchor distT="0" distB="0" distL="114300" distR="114300" simplePos="0" relativeHeight="251642880" behindDoc="0" locked="0" layoutInCell="1" allowOverlap="1">
                <wp:simplePos x="0" y="0"/>
                <wp:positionH relativeFrom="column">
                  <wp:posOffset>3078480</wp:posOffset>
                </wp:positionH>
                <wp:positionV relativeFrom="paragraph">
                  <wp:posOffset>105410</wp:posOffset>
                </wp:positionV>
                <wp:extent cx="769620" cy="635"/>
                <wp:effectExtent l="6985" t="57150" r="23495" b="56515"/>
                <wp:wrapNone/>
                <wp:docPr id="6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5CB78" id="Line 24" o:spid="_x0000_s1026" style="position:absolute;left:0;text-align:lef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">
                <v:stroke endarrow="block"/>
              </v:line>
            </w:pict>
          </mc:Fallback>
        </mc:AlternateContent>
      </w:r>
      <w:r>
        <w:rPr>
          <w:rFonts w:hint="eastAsia"/>
          <w:noProof/>
        </w:rPr>
        <mc:AlternateContent>
          <mc:Choice Requires="wps">
            <w:drawing>
              <wp:anchor distT="0" distB="0" distL="114300" distR="114300" simplePos="0" relativeHeight="251637760" behindDoc="0" locked="0" layoutInCell="1" allowOverlap="1">
                <wp:simplePos x="0" y="0"/>
                <wp:positionH relativeFrom="column">
                  <wp:posOffset>1731645</wp:posOffset>
                </wp:positionH>
                <wp:positionV relativeFrom="paragraph">
                  <wp:posOffset>105410</wp:posOffset>
                </wp:positionV>
                <wp:extent cx="866775" cy="0"/>
                <wp:effectExtent l="12700" t="57150" r="15875" b="57150"/>
                <wp:wrapNone/>
                <wp:docPr id="6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9499A" id="Line 19" o:spid="_x0000_s1026" style="position:absolute;left:0;text-align:lef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BO7Vtq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34688" behindDoc="0" locked="0" layoutInCell="1" allowOverlap="1">
                <wp:simplePos x="0" y="0"/>
                <wp:positionH relativeFrom="column">
                  <wp:posOffset>511175</wp:posOffset>
                </wp:positionH>
                <wp:positionV relativeFrom="paragraph">
                  <wp:posOffset>153670</wp:posOffset>
                </wp:positionV>
                <wp:extent cx="866775" cy="0"/>
                <wp:effectExtent l="11430" t="57785" r="17145" b="56515"/>
                <wp:wrapNone/>
                <wp:docPr id="6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EFD01" id="Line 16" o:spid="_x0000_s1026" style="position:absolute;left:0;text-align:lef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0832" behindDoc="0" locked="0" layoutInCell="1" allowOverlap="1">
                <wp:simplePos x="0" y="0"/>
                <wp:positionH relativeFrom="column">
                  <wp:posOffset>334645</wp:posOffset>
                </wp:positionH>
                <wp:positionV relativeFrom="paragraph">
                  <wp:posOffset>215900</wp:posOffset>
                </wp:positionV>
                <wp:extent cx="3522980" cy="923290"/>
                <wp:effectExtent l="34925" t="5715" r="13970" b="61595"/>
                <wp:wrapNone/>
                <wp:docPr id="6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2980" cy="923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1DD00" id="Line 22" o:spid="_x0000_s1026" style="position:absolute;left:0;text-align:lef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7pt" to="303.7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1160780</wp:posOffset>
                </wp:positionH>
                <wp:positionV relativeFrom="paragraph">
                  <wp:posOffset>149860</wp:posOffset>
                </wp:positionV>
                <wp:extent cx="2687320" cy="681355"/>
                <wp:effectExtent l="32385" t="6350" r="13970" b="55245"/>
                <wp:wrapNone/>
                <wp:docPr id="6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29734" id="Line 29"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2524125</wp:posOffset>
                </wp:positionH>
                <wp:positionV relativeFrom="paragraph">
                  <wp:posOffset>138430</wp:posOffset>
                </wp:positionV>
                <wp:extent cx="1365250" cy="490855"/>
                <wp:effectExtent l="33655" t="13970" r="10795" b="57150"/>
                <wp:wrapNone/>
                <wp:docPr id="6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78A4" id="Line 30" o:spid="_x0000_s1026" style="position:absolute;left:0;text-align:lef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4187190</wp:posOffset>
                </wp:positionH>
                <wp:positionV relativeFrom="paragraph">
                  <wp:posOffset>186055</wp:posOffset>
                </wp:positionV>
                <wp:extent cx="543560" cy="289560"/>
                <wp:effectExtent l="10795" t="13970" r="36195" b="58420"/>
                <wp:wrapNone/>
                <wp:docPr id="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615EB" id="Line 3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kDO1QisCAABQBAAADgAAAAAAAAAAAAAAAAAuAgAA&#10;ZHJzL2Uyb0RvYy54bWxQSwECLQAUAAYACAAAACEAR3jnX+IAAAAJAQAADwAAAAAAAAAAAAAAAACF&#10;BAAAZHJzL2Rvd25yZXYueG1sUEsFBgAAAAAEAAQA8wAAAJQFA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4026535</wp:posOffset>
                </wp:positionH>
                <wp:positionV relativeFrom="paragraph">
                  <wp:posOffset>64770</wp:posOffset>
                </wp:positionV>
                <wp:extent cx="0" cy="761365"/>
                <wp:effectExtent l="59690" t="6985" r="54610" b="22225"/>
                <wp:wrapNone/>
                <wp:docPr id="6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CE7D6" id="Line 3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gr3AcCgCAABLBAAADgAAAAAAAAAAAAAAAAAuAgAAZHJzL2Uy&#10;b0RvYy54bWxQSwECLQAUAAYACAAAACEA2YQPi98AAAAKAQAADwAAAAAAAAAAAAAAAACCBAAAZHJz&#10;L2Rvd25yZXYueG1sUEsFBgAAAAAEAAQA8wAAAI4FA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55168" behindDoc="0" locked="0" layoutInCell="1" allowOverlap="1">
                <wp:simplePos x="0" y="0"/>
                <wp:positionH relativeFrom="column">
                  <wp:posOffset>3397885</wp:posOffset>
                </wp:positionH>
                <wp:positionV relativeFrom="paragraph">
                  <wp:posOffset>37465</wp:posOffset>
                </wp:positionV>
                <wp:extent cx="594360" cy="344805"/>
                <wp:effectExtent l="12065" t="8255" r="12700" b="889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67.55pt;margin-top:2.95pt;width:46.8pt;height:27.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" strokecolor="white">
                <v:textbox>
                  <w:txbxContent>
                    <w:p w:rsidR="00AD179B" w:rsidRDefault="00AD179B"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4369435</wp:posOffset>
                </wp:positionH>
                <wp:positionV relativeFrom="paragraph">
                  <wp:posOffset>69215</wp:posOffset>
                </wp:positionV>
                <wp:extent cx="826135" cy="1074420"/>
                <wp:effectExtent l="12065" t="11430" r="9525" b="9525"/>
                <wp:wrapNone/>
                <wp:docPr id="5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D2574D">
                            <w:r>
                              <w:rPr>
                                <w:rFonts w:hint="eastAsia"/>
                              </w:rPr>
                              <w:t>论坛信息处理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2" style="position:absolute;left:0;text-align:left;margin-left:344.05pt;margin-top:5.45pt;width:65.05pt;height:84.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Ax8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Y9AMfCYCAABCBAAADgAAAAAAAAAAAAAAAAAuAgAAZHJzL2Uyb0Rv&#10;Yy54bWxQSwECLQAUAAYACAAAACEAn2ZJaN4AAAAKAQAADwAAAAAAAAAAAAAAAACABAAAZHJzL2Rv&#10;d25yZXYueG1sUEsFBgAAAAAEAAQA8wAAAIsFAAAAAA==&#10;">
                <v:textbox>
                  <w:txbxContent>
                    <w:p w:rsidR="00AD179B" w:rsidRDefault="00AD179B" w:rsidP="00D2574D">
                      <w:r>
                        <w:rPr>
                          <w:rFonts w:hint="eastAsia"/>
                        </w:rPr>
                        <w:t>论坛信息处理</w:t>
                      </w:r>
                    </w:p>
                  </w:txbxContent>
                </v:textbox>
              </v:oval>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1899285</wp:posOffset>
                </wp:positionH>
                <wp:positionV relativeFrom="paragraph">
                  <wp:posOffset>149860</wp:posOffset>
                </wp:positionV>
                <wp:extent cx="826135" cy="1074420"/>
                <wp:effectExtent l="8890" t="6350" r="12700" b="5080"/>
                <wp:wrapNone/>
                <wp:docPr id="5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D2574D">
                            <w:r>
                              <w:rPr>
                                <w:rFonts w:hint="eastAsia"/>
                              </w:rPr>
                              <w:t>收藏信息处理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43" style="position:absolute;left:0;text-align:left;margin-left:149.55pt;margin-top:11.8pt;width:65.05pt;height:8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NB2bzCUCAABCBAAADgAAAAAAAAAAAAAAAAAuAgAAZHJzL2Uyb0Rv&#10;Yy54bWxQSwECLQAUAAYACAAAACEAG+yIHt8AAAAKAQAADwAAAAAAAAAAAAAAAAB/BAAAZHJzL2Rv&#10;d25yZXYueG1sUEsFBgAAAAAEAAQA8wAAAIsFAAAAAA==&#10;">
                <v:textbox>
                  <w:txbxContent>
                    <w:p w:rsidR="00AD179B" w:rsidRDefault="00AD179B" w:rsidP="00D2574D">
                      <w:r>
                        <w:rPr>
                          <w:rFonts w:hint="eastAsia"/>
                        </w:rPr>
                        <w:t>收藏信息处理</w:t>
                      </w:r>
                    </w:p>
                  </w:txbxContent>
                </v:textbox>
              </v:oval>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607695</wp:posOffset>
                </wp:positionH>
                <wp:positionV relativeFrom="paragraph">
                  <wp:posOffset>173990</wp:posOffset>
                </wp:positionV>
                <wp:extent cx="826135" cy="1074420"/>
                <wp:effectExtent l="12700" t="11430" r="8890" b="9525"/>
                <wp:wrapNone/>
                <wp:docPr id="5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F12E02">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44" style="position:absolute;left:0;text-align:left;margin-left:47.85pt;margin-top:13.7pt;width:65.05pt;height:84.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">
                <v:textbox>
                  <w:txbxContent>
                    <w:p w:rsidR="00AD179B" w:rsidRDefault="00AD179B" w:rsidP="00F12E02">
                      <w:r>
                        <w:rPr>
                          <w:rFonts w:hint="eastAsia"/>
                        </w:rPr>
                        <w:t>简历信息处理</w:t>
                      </w:r>
                    </w:p>
                  </w:txbxContent>
                </v:textbox>
              </v:oval>
            </w:pict>
          </mc:Fallback>
        </mc:AlternateContent>
      </w:r>
      <w:r>
        <w:rPr>
          <w:rFonts w:hint="eastAsia"/>
          <w:noProof/>
        </w:rPr>
        <mc:AlternateContent>
          <mc:Choice Requires="wps">
            <w:drawing>
              <wp:anchor distT="0" distB="0" distL="114300" distR="114300" simplePos="0" relativeHeight="251641856" behindDoc="0" locked="0" layoutInCell="1" allowOverlap="1">
                <wp:simplePos x="0" y="0"/>
                <wp:positionH relativeFrom="column">
                  <wp:posOffset>-379095</wp:posOffset>
                </wp:positionH>
                <wp:positionV relativeFrom="paragraph">
                  <wp:posOffset>133985</wp:posOffset>
                </wp:positionV>
                <wp:extent cx="826135" cy="1074420"/>
                <wp:effectExtent l="6985" t="9525" r="5080" b="11430"/>
                <wp:wrapNone/>
                <wp:docPr id="5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
                              <w:rPr>
                                <w:rFonts w:hint="eastAsia"/>
                              </w:rPr>
                              <w:t>基本信息</w:t>
                            </w:r>
                            <w:bookmarkStart w:id="30" w:name="_Hlk511334335"/>
                            <w:r>
                              <w:rPr>
                                <w:rFonts w:hint="eastAsia"/>
                              </w:rPr>
                              <w:t>处理</w:t>
                            </w:r>
                            <w:bookmarkEnd w:id="3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5" style="position:absolute;left:0;text-align:left;margin-left:-29.85pt;margin-top:10.55pt;width:65.05pt;height:84.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">
                <v:textbox>
                  <w:txbxContent>
                    <w:p w:rsidR="00AD179B" w:rsidRDefault="00AD179B">
                      <w:r>
                        <w:rPr>
                          <w:rFonts w:hint="eastAsia"/>
                        </w:rPr>
                        <w:t>基本信息</w:t>
                      </w:r>
                      <w:bookmarkStart w:id="31" w:name="_Hlk511334335"/>
                      <w:r>
                        <w:rPr>
                          <w:rFonts w:hint="eastAsia"/>
                        </w:rPr>
                        <w:t>处理</w:t>
                      </w:r>
                      <w:bookmarkEnd w:id="31"/>
                    </w:p>
                  </w:txbxContent>
                </v:textbox>
              </v:oval>
            </w:pict>
          </mc:Fallback>
        </mc:AlternateContent>
      </w:r>
    </w:p>
    <w:p w:rsidR="00153AEB" w:rsidRDefault="00153AEB" w:rsidP="009077AD"/>
    <w:p w:rsidR="00153AEB" w:rsidRDefault="00153AEB" w:rsidP="009077AD"/>
    <w:p w:rsidR="009077AD" w:rsidRDefault="009077AD" w:rsidP="009077AD"/>
    <w:p w:rsidR="00C2630C" w:rsidRDefault="00C2630C" w:rsidP="009077AD">
      <w:pPr>
        <w:pStyle w:val="1"/>
        <w:jc w:val="left"/>
        <w:rPr>
          <w:bCs w:val="0"/>
        </w:rPr>
      </w:pPr>
    </w:p>
    <w:p w:rsidR="00C2630C" w:rsidRDefault="00C2630C" w:rsidP="009077AD">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2 </w:t>
      </w:r>
      <w:r>
        <w:rPr>
          <w:rFonts w:hint="eastAsia"/>
        </w:rPr>
        <w:t>实习生数据流程图</w:t>
      </w:r>
    </w:p>
    <w:p w:rsidR="00322807" w:rsidRDefault="00322807" w:rsidP="00322807"/>
    <w:p w:rsidR="00086F17" w:rsidRDefault="00086F17" w:rsidP="00322807"/>
    <w:p w:rsidR="00086F17" w:rsidRDefault="00086F17" w:rsidP="00322807"/>
    <w:p w:rsidR="00322807" w:rsidRDefault="00322807" w:rsidP="00322807">
      <w:pPr>
        <w:ind w:firstLineChars="200" w:firstLine="480"/>
      </w:pPr>
      <w:r>
        <w:rPr>
          <w:rFonts w:hint="eastAsia"/>
        </w:rPr>
        <w:t>HR</w:t>
      </w:r>
      <w:r>
        <w:rPr>
          <w:rFonts w:hint="eastAsia"/>
        </w:rPr>
        <w:t>模块数据流程图，如图</w:t>
      </w:r>
      <w:r>
        <w:rPr>
          <w:rFonts w:hint="eastAsia"/>
        </w:rPr>
        <w:t>2-</w:t>
      </w:r>
      <w:r>
        <w:t>3</w:t>
      </w:r>
      <w:r>
        <w:rPr>
          <w:rFonts w:hint="eastAsia"/>
        </w:rPr>
        <w:t>所示</w:t>
      </w:r>
    </w:p>
    <w:p w:rsidR="00322807" w:rsidRDefault="00042673" w:rsidP="00322807">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3848100</wp:posOffset>
                </wp:positionH>
                <wp:positionV relativeFrom="paragraph">
                  <wp:posOffset>180340</wp:posOffset>
                </wp:positionV>
                <wp:extent cx="386080" cy="1440815"/>
                <wp:effectExtent l="5080" t="10795" r="8890" b="5715"/>
                <wp:wrapNone/>
                <wp:docPr id="5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46" style="position:absolute;left:0;text-align:left;margin-left:303pt;margin-top:14.2pt;width:30.4pt;height:1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">
                <v:textbox>
                  <w:txbxContent>
                    <w:p w:rsidR="00AD179B" w:rsidRDefault="00AD179B"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2628900</wp:posOffset>
                </wp:positionH>
                <wp:positionV relativeFrom="paragraph">
                  <wp:posOffset>100330</wp:posOffset>
                </wp:positionV>
                <wp:extent cx="386080" cy="1440815"/>
                <wp:effectExtent l="5080" t="6985" r="8890" b="9525"/>
                <wp:wrapNone/>
                <wp:docPr id="54"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47" style="position:absolute;left:0;text-align:left;margin-left:207pt;margin-top:7.9pt;width:30.4pt;height:1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">
                <v:textbox>
                  <w:txbxContent>
                    <w:p w:rsidR="00AD179B" w:rsidRDefault="00AD179B" w:rsidP="00322807">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1345565</wp:posOffset>
                </wp:positionH>
                <wp:positionV relativeFrom="paragraph">
                  <wp:posOffset>20320</wp:posOffset>
                </wp:positionV>
                <wp:extent cx="386080" cy="1440815"/>
                <wp:effectExtent l="7620" t="12700" r="6350" b="13335"/>
                <wp:wrapNone/>
                <wp:docPr id="5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8" style="position:absolute;left:0;text-align:left;margin-left:105.95pt;margin-top:1.6pt;width:30.4pt;height:11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">
                <v:textbox>
                  <w:txbxContent>
                    <w:p w:rsidR="00AD179B" w:rsidRDefault="00AD179B" w:rsidP="00322807">
                      <w:r>
                        <w:rPr>
                          <w:rFonts w:hint="eastAsia"/>
                        </w:rPr>
                        <w:t>注册处理</w:t>
                      </w:r>
                    </w:p>
                  </w:txbxContent>
                </v:textbox>
              </v:oval>
            </w:pict>
          </mc:Fallback>
        </mc:AlternateContent>
      </w:r>
    </w:p>
    <w:p w:rsidR="00322807" w:rsidRDefault="00042673" w:rsidP="00322807">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4883150</wp:posOffset>
                </wp:positionH>
                <wp:positionV relativeFrom="paragraph">
                  <wp:posOffset>54610</wp:posOffset>
                </wp:positionV>
                <wp:extent cx="826135" cy="1074420"/>
                <wp:effectExtent l="11430" t="8890" r="10160" b="12065"/>
                <wp:wrapNone/>
                <wp:docPr id="52"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9" style="position:absolute;left:0;text-align:left;margin-left:384.5pt;margin-top:4.3pt;width:65.05pt;height:8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">
                <v:textbox>
                  <w:txbxContent>
                    <w:p w:rsidR="00AD179B" w:rsidRDefault="00AD179B" w:rsidP="00322807">
                      <w:r>
                        <w:rPr>
                          <w:rFonts w:hint="eastAsia"/>
                        </w:rPr>
                        <w:t>简历信息处理</w:t>
                      </w:r>
                    </w:p>
                  </w:txbxContent>
                </v:textbox>
              </v:oval>
            </w:pict>
          </mc:Fallback>
        </mc:AlternateContent>
      </w:r>
      <w:r>
        <w:rPr>
          <w:rFonts w:hint="eastAsia"/>
          <w:noProof/>
        </w:rPr>
        <mc:AlternateContent>
          <mc:Choice Requires="wps">
            <w:drawing>
              <wp:anchor distT="45720" distB="45720" distL="114300" distR="114300" simplePos="0" relativeHeight="251664384" behindDoc="0" locked="0" layoutInCell="1" allowOverlap="1">
                <wp:simplePos x="0" y="0"/>
                <wp:positionH relativeFrom="column">
                  <wp:posOffset>3004820</wp:posOffset>
                </wp:positionH>
                <wp:positionV relativeFrom="paragraph">
                  <wp:posOffset>199390</wp:posOffset>
                </wp:positionV>
                <wp:extent cx="811530" cy="264795"/>
                <wp:effectExtent l="9525" t="10795" r="7620" b="1016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36.6pt;margin-top:15.7pt;width:63.9pt;height:20.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" strokecolor="white">
                <v:textbox>
                  <w:txbxContent>
                    <w:p w:rsidR="00AD179B" w:rsidRDefault="00AD179B" w:rsidP="00322807">
                      <w:r>
                        <w:rPr>
                          <w:rFonts w:hint="eastAsia"/>
                        </w:rPr>
                        <w:t>管理请求</w:t>
                      </w:r>
                    </w:p>
                  </w:txbxContent>
                </v:textbox>
                <w10:wrap type="square"/>
              </v:shape>
            </w:pict>
          </mc:Fallback>
        </mc:AlternateContent>
      </w:r>
    </w:p>
    <w:p w:rsidR="00322807" w:rsidRDefault="00042673" w:rsidP="00322807">
      <w:r>
        <w:rPr>
          <w:rFonts w:hint="eastAsia"/>
          <w:noProof/>
        </w:rPr>
        <mc:AlternateContent>
          <mc:Choice Requires="wps">
            <w:drawing>
              <wp:anchor distT="45720" distB="45720" distL="114300" distR="114300" simplePos="0" relativeHeight="251660288" behindDoc="0" locked="0" layoutInCell="1" allowOverlap="1">
                <wp:simplePos x="0" y="0"/>
                <wp:positionH relativeFrom="column">
                  <wp:posOffset>1793875</wp:posOffset>
                </wp:positionH>
                <wp:positionV relativeFrom="paragraph">
                  <wp:posOffset>12065</wp:posOffset>
                </wp:positionV>
                <wp:extent cx="915670" cy="264795"/>
                <wp:effectExtent l="8255" t="13970" r="9525" b="6985"/>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41.25pt;margin-top:.95pt;width:72.1pt;height:20.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" strokecolor="white">
                <v:textbox>
                  <w:txbxContent>
                    <w:p w:rsidR="00AD179B" w:rsidRDefault="00AD179B" w:rsidP="00322807">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57216" behindDoc="0" locked="0" layoutInCell="1" allowOverlap="1">
                <wp:simplePos x="0" y="0"/>
                <wp:positionH relativeFrom="column">
                  <wp:posOffset>398145</wp:posOffset>
                </wp:positionH>
                <wp:positionV relativeFrom="paragraph">
                  <wp:posOffset>84455</wp:posOffset>
                </wp:positionV>
                <wp:extent cx="915670" cy="264795"/>
                <wp:effectExtent l="12700" t="10160" r="5080"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35pt;margin-top:6.65pt;width:72.1pt;height:20.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" strokecolor="white">
                <v:textbox>
                  <w:txbxContent>
                    <w:p w:rsidR="00AD179B" w:rsidRDefault="00AD179B" w:rsidP="00322807">
                      <w:r>
                        <w:rPr>
                          <w:rFonts w:hint="eastAsia"/>
                        </w:rPr>
                        <w:t>注册请求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4265295</wp:posOffset>
                </wp:positionH>
                <wp:positionV relativeFrom="paragraph">
                  <wp:posOffset>121285</wp:posOffset>
                </wp:positionV>
                <wp:extent cx="633095" cy="635"/>
                <wp:effectExtent l="12700" t="56515" r="20955" b="57150"/>
                <wp:wrapNone/>
                <wp:docPr id="4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85E01" id="Line 56"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3078480</wp:posOffset>
                </wp:positionH>
                <wp:positionV relativeFrom="paragraph">
                  <wp:posOffset>105410</wp:posOffset>
                </wp:positionV>
                <wp:extent cx="769620" cy="635"/>
                <wp:effectExtent l="6985" t="59690" r="23495" b="53975"/>
                <wp:wrapNone/>
                <wp:docPr id="4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F92A" id="Line 46"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1731645</wp:posOffset>
                </wp:positionH>
                <wp:positionV relativeFrom="paragraph">
                  <wp:posOffset>105410</wp:posOffset>
                </wp:positionV>
                <wp:extent cx="866775" cy="0"/>
                <wp:effectExtent l="12700" t="59690" r="15875" b="54610"/>
                <wp:wrapNone/>
                <wp:docPr id="4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8383E" id="Line 4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CMih/m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511175</wp:posOffset>
                </wp:positionH>
                <wp:positionV relativeFrom="paragraph">
                  <wp:posOffset>153670</wp:posOffset>
                </wp:positionV>
                <wp:extent cx="866775" cy="0"/>
                <wp:effectExtent l="11430" t="60325" r="17145" b="53975"/>
                <wp:wrapNone/>
                <wp:docPr id="4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2BB6" id="Line 38"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">
                <v:stroke endarrow="block"/>
              </v:line>
            </w:pict>
          </mc:Fallback>
        </mc:AlternateContent>
      </w:r>
    </w:p>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1160780</wp:posOffset>
                </wp:positionH>
                <wp:positionV relativeFrom="paragraph">
                  <wp:posOffset>149860</wp:posOffset>
                </wp:positionV>
                <wp:extent cx="2687320" cy="681355"/>
                <wp:effectExtent l="32385" t="8255" r="13970" b="53340"/>
                <wp:wrapNone/>
                <wp:docPr id="4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400" id="Line 50"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2524125</wp:posOffset>
                </wp:positionH>
                <wp:positionV relativeFrom="paragraph">
                  <wp:posOffset>138430</wp:posOffset>
                </wp:positionV>
                <wp:extent cx="1365250" cy="490855"/>
                <wp:effectExtent l="33655" t="6350" r="10795" b="55245"/>
                <wp:wrapNone/>
                <wp:docPr id="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72282" id="Line 51"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4187190</wp:posOffset>
                </wp:positionH>
                <wp:positionV relativeFrom="paragraph">
                  <wp:posOffset>186055</wp:posOffset>
                </wp:positionV>
                <wp:extent cx="543560" cy="289560"/>
                <wp:effectExtent l="10795" t="6350" r="36195" b="56515"/>
                <wp:wrapNone/>
                <wp:docPr id="4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DDF6" id="Line 5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s0LkESsCAABQBAAADgAAAAAAAAAAAAAAAAAuAgAA&#10;ZHJzL2Uyb0RvYy54bWxQSwECLQAUAAYACAAAACEAR3jnX+IAAAAJAQAADwAAAAAAAAAAAAAAAACF&#10;BAAAZHJzL2Rvd25yZXYueG1sUEsFBgAAAAAEAAQA8wAAAJQFA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4026535</wp:posOffset>
                </wp:positionH>
                <wp:positionV relativeFrom="paragraph">
                  <wp:posOffset>64770</wp:posOffset>
                </wp:positionV>
                <wp:extent cx="0" cy="761365"/>
                <wp:effectExtent l="59690" t="8890" r="54610" b="20320"/>
                <wp:wrapNone/>
                <wp:docPr id="4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F8D5" id="Line 5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u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zvhgLigCAABLBAAADgAAAAAAAAAAAAAAAAAuAgAAZHJzL2Uy&#10;b0RvYy54bWxQSwECLQAUAAYACAAAACEA2YQPi98AAAAKAQAADwAAAAAAAAAAAAAAAACCBAAAZHJz&#10;L2Rvd25yZXYueG1sUEsFBgAAAAAEAAQA8wAAAI4FA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74624" behindDoc="0" locked="0" layoutInCell="1" allowOverlap="1">
                <wp:simplePos x="0" y="0"/>
                <wp:positionH relativeFrom="column">
                  <wp:posOffset>3397885</wp:posOffset>
                </wp:positionH>
                <wp:positionV relativeFrom="paragraph">
                  <wp:posOffset>37465</wp:posOffset>
                </wp:positionV>
                <wp:extent cx="594360" cy="344805"/>
                <wp:effectExtent l="12065" t="10160" r="12700" b="698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67.55pt;margin-top:2.95pt;width:46.8pt;height:27.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" strokecolor="white">
                <v:textbox>
                  <w:txbxContent>
                    <w:p w:rsidR="00AD179B" w:rsidRDefault="00AD179B"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4369435</wp:posOffset>
                </wp:positionH>
                <wp:positionV relativeFrom="paragraph">
                  <wp:posOffset>69215</wp:posOffset>
                </wp:positionV>
                <wp:extent cx="826135" cy="1074420"/>
                <wp:effectExtent l="12065" t="13335" r="9525" b="7620"/>
                <wp:wrapNone/>
                <wp:docPr id="39"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职位信息处理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4" style="position:absolute;left:0;text-align:left;margin-left:344.05pt;margin-top:5.45pt;width:65.05pt;height:8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djJgIAAEI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hzA3YyYCAABCBAAADgAAAAAAAAAAAAAAAAAuAgAAZHJzL2Uyb0Rv&#10;Yy54bWxQSwECLQAUAAYACAAAACEAn2ZJaN4AAAAKAQAADwAAAAAAAAAAAAAAAACABAAAZHJzL2Rv&#10;d25yZXYueG1sUEsFBgAAAAAEAAQA8wAAAIsFAAAAAA==&#10;">
                <v:textbox>
                  <w:txbxContent>
                    <w:p w:rsidR="00AD179B" w:rsidRDefault="00AD179B" w:rsidP="00322807">
                      <w:r>
                        <w:rPr>
                          <w:rFonts w:hint="eastAsia"/>
                        </w:rPr>
                        <w:t>职位信息处理</w:t>
                      </w:r>
                    </w:p>
                  </w:txbxContent>
                </v:textbox>
              </v:oval>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1899285</wp:posOffset>
                </wp:positionH>
                <wp:positionV relativeFrom="paragraph">
                  <wp:posOffset>149860</wp:posOffset>
                </wp:positionV>
                <wp:extent cx="826135" cy="1074420"/>
                <wp:effectExtent l="8890" t="8255" r="12700" b="12700"/>
                <wp:wrapNone/>
                <wp:docPr id="3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发布职位处理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55" style="position:absolute;left:0;text-align:left;margin-left:149.55pt;margin-top:11.8pt;width:65.05pt;height:8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2qIYfyUCAABCBAAADgAAAAAAAAAAAAAAAAAuAgAAZHJzL2Uyb0Rv&#10;Yy54bWxQSwECLQAUAAYACAAAACEAG+yIHt8AAAAKAQAADwAAAAAAAAAAAAAAAAB/BAAAZHJzL2Rv&#10;d25yZXYueG1sUEsFBgAAAAAEAAQA8wAAAIsFAAAAAA==&#10;">
                <v:textbox>
                  <w:txbxContent>
                    <w:p w:rsidR="00AD179B" w:rsidRDefault="00AD179B" w:rsidP="00322807">
                      <w:r>
                        <w:rPr>
                          <w:rFonts w:hint="eastAsia"/>
                        </w:rPr>
                        <w:t>发布职位处理</w:t>
                      </w:r>
                    </w:p>
                  </w:txbxContent>
                </v:textbox>
              </v:oval>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607695</wp:posOffset>
                </wp:positionH>
                <wp:positionV relativeFrom="paragraph">
                  <wp:posOffset>173990</wp:posOffset>
                </wp:positionV>
                <wp:extent cx="826135" cy="1074420"/>
                <wp:effectExtent l="12700" t="13335" r="8890" b="7620"/>
                <wp:wrapNone/>
                <wp:docPr id="3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6" style="position:absolute;left:0;text-align:left;margin-left:47.85pt;margin-top:13.7pt;width:65.05pt;height:8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">
                <v:textbox>
                  <w:txbxContent>
                    <w:p w:rsidR="00AD179B" w:rsidRDefault="00AD179B"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P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3 </w:t>
      </w:r>
      <w:r>
        <w:rPr>
          <w:rFonts w:hint="eastAsia"/>
        </w:rPr>
        <w:t>HR</w:t>
      </w:r>
      <w:r>
        <w:rPr>
          <w:rFonts w:hint="eastAsia"/>
        </w:rPr>
        <w:t>数据流程图</w:t>
      </w:r>
    </w:p>
    <w:p w:rsidR="00322807" w:rsidRPr="00322807" w:rsidRDefault="00322807" w:rsidP="00322807"/>
    <w:p w:rsidR="00C2630C" w:rsidRDefault="00C2630C" w:rsidP="009077AD">
      <w:pPr>
        <w:pStyle w:val="1"/>
        <w:jc w:val="left"/>
        <w:rPr>
          <w:bCs w:val="0"/>
        </w:rPr>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322807" w:rsidRDefault="00322807" w:rsidP="00322807">
      <w:pPr>
        <w:ind w:firstLineChars="200" w:firstLine="480"/>
      </w:pPr>
      <w:r>
        <w:rPr>
          <w:rFonts w:hint="eastAsia"/>
        </w:rPr>
        <w:t>后台管理系统模块数据流程图，如图</w:t>
      </w:r>
      <w:r>
        <w:rPr>
          <w:rFonts w:hint="eastAsia"/>
        </w:rPr>
        <w:t>2-</w:t>
      </w:r>
      <w:r>
        <w:t>4</w:t>
      </w:r>
      <w:r>
        <w:rPr>
          <w:rFonts w:hint="eastAsia"/>
        </w:rPr>
        <w:t>所示</w:t>
      </w:r>
    </w:p>
    <w:p w:rsidR="00322807" w:rsidRDefault="00042673" w:rsidP="00322807">
      <w:r>
        <w:rPr>
          <w:rFonts w:hint="eastAsia"/>
          <w:noProof/>
        </w:rPr>
        <mc:AlternateContent>
          <mc:Choice Requires="wps">
            <w:drawing>
              <wp:anchor distT="45720" distB="45720" distL="114300" distR="114300" simplePos="0" relativeHeight="251692032" behindDoc="0" locked="0" layoutInCell="1" allowOverlap="1">
                <wp:simplePos x="0" y="0"/>
                <wp:positionH relativeFrom="column">
                  <wp:posOffset>3173730</wp:posOffset>
                </wp:positionH>
                <wp:positionV relativeFrom="paragraph">
                  <wp:posOffset>81915</wp:posOffset>
                </wp:positionV>
                <wp:extent cx="650240" cy="569595"/>
                <wp:effectExtent l="6985" t="10160" r="9525" b="1079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69595"/>
                        </a:xfrm>
                        <a:prstGeom prst="rect">
                          <a:avLst/>
                        </a:prstGeom>
                        <a:solidFill>
                          <a:srgbClr val="FFFFFF"/>
                        </a:solidFill>
                        <a:ln w="9525">
                          <a:solidFill>
                            <a:srgbClr val="FFFFFF"/>
                          </a:solidFill>
                          <a:miter lim="800000"/>
                          <a:headEnd/>
                          <a:tailEnd/>
                        </a:ln>
                      </wps:spPr>
                      <wps:txbx>
                        <w:txbxContent>
                          <w:p w:rsidR="00AD179B" w:rsidRDefault="00AD179B" w:rsidP="0003215F">
                            <w:r>
                              <w:rPr>
                                <w:rFonts w:hint="eastAsia"/>
                              </w:rPr>
                              <w:t>管理员管理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49.9pt;margin-top:6.45pt;width:51.2pt;height:44.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" strokecolor="white">
                <v:textbox>
                  <w:txbxContent>
                    <w:p w:rsidR="00AD179B" w:rsidRDefault="00AD179B" w:rsidP="0003215F">
                      <w:r>
                        <w:rPr>
                          <w:rFonts w:hint="eastAsia"/>
                        </w:rPr>
                        <w:t>管理员管理</w:t>
                      </w:r>
                    </w:p>
                  </w:txbxContent>
                </v:textbox>
                <w10:wrap type="square"/>
              </v:shap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2677160</wp:posOffset>
                </wp:positionH>
                <wp:positionV relativeFrom="paragraph">
                  <wp:posOffset>92075</wp:posOffset>
                </wp:positionV>
                <wp:extent cx="386080" cy="1440815"/>
                <wp:effectExtent l="5715" t="10795" r="8255" b="5715"/>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58" style="position:absolute;left:0;text-align:left;margin-left:210.8pt;margin-top:7.25pt;width:30.4pt;height:1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">
                <v:textbox>
                  <w:txbxContent>
                    <w:p w:rsidR="00AD179B" w:rsidRDefault="00AD179B"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1442085</wp:posOffset>
                </wp:positionH>
                <wp:positionV relativeFrom="paragraph">
                  <wp:posOffset>196215</wp:posOffset>
                </wp:positionV>
                <wp:extent cx="386080" cy="1369060"/>
                <wp:effectExtent l="8890" t="10160" r="5080" b="11430"/>
                <wp:wrapNone/>
                <wp:docPr id="3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36906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9" style="position:absolute;left:0;text-align:left;margin-left:113.55pt;margin-top:15.45pt;width:30.4pt;height:10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">
                <v:textbox>
                  <w:txbxContent>
                    <w:p w:rsidR="00AD179B" w:rsidRDefault="00AD179B" w:rsidP="00322807">
                      <w:r>
                        <w:rPr>
                          <w:rFonts w:hint="eastAsia"/>
                        </w:rPr>
                        <w:t>登录处理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82816" behindDoc="0" locked="0" layoutInCell="1" allowOverlap="1">
                <wp:simplePos x="0" y="0"/>
                <wp:positionH relativeFrom="column">
                  <wp:posOffset>1865630</wp:posOffset>
                </wp:positionH>
                <wp:positionV relativeFrom="paragraph">
                  <wp:posOffset>198120</wp:posOffset>
                </wp:positionV>
                <wp:extent cx="811530" cy="273050"/>
                <wp:effectExtent l="13335" t="12065" r="13335"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3050"/>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46.9pt;margin-top:15.6pt;width:63.9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" strokecolor="white">
                <v:textbox>
                  <w:txbxContent>
                    <w:p w:rsidR="00AD179B" w:rsidRDefault="00AD179B" w:rsidP="00322807">
                      <w:r>
                        <w:rPr>
                          <w:rFonts w:hint="eastAsia"/>
                        </w:rPr>
                        <w:t>管理请求</w:t>
                      </w:r>
                    </w:p>
                  </w:txbxContent>
                </v:textbox>
                <w10:wrap type="square"/>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3928110</wp:posOffset>
                </wp:positionH>
                <wp:positionV relativeFrom="paragraph">
                  <wp:posOffset>98425</wp:posOffset>
                </wp:positionV>
                <wp:extent cx="826135" cy="1074420"/>
                <wp:effectExtent l="8890" t="7620" r="12700" b="13335"/>
                <wp:wrapNone/>
                <wp:docPr id="3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管理员处理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61" style="position:absolute;left:0;text-align:left;margin-left:309.3pt;margin-top:7.75pt;width:65.05pt;height:8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">
                <v:textbox>
                  <w:txbxContent>
                    <w:p w:rsidR="00AD179B" w:rsidRDefault="00AD179B" w:rsidP="00322807">
                      <w:r>
                        <w:rPr>
                          <w:rFonts w:hint="eastAsia"/>
                        </w:rPr>
                        <w:t>管理员处理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76672" behindDoc="0" locked="0" layoutInCell="1" allowOverlap="1">
                <wp:simplePos x="0" y="0"/>
                <wp:positionH relativeFrom="column">
                  <wp:posOffset>469900</wp:posOffset>
                </wp:positionH>
                <wp:positionV relativeFrom="paragraph">
                  <wp:posOffset>12065</wp:posOffset>
                </wp:positionV>
                <wp:extent cx="915670" cy="264795"/>
                <wp:effectExtent l="8255" t="6985" r="9525" b="139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7pt;margin-top:.95pt;width:72.1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" strokecolor="white">
                <v:textbox>
                  <w:txbxContent>
                    <w:p w:rsidR="00AD179B" w:rsidRDefault="00AD179B" w:rsidP="00322807">
                      <w:r>
                        <w:rPr>
                          <w:rFonts w:hint="eastAsia"/>
                        </w:rPr>
                        <w:t>登录请求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3136265</wp:posOffset>
                </wp:positionH>
                <wp:positionV relativeFrom="paragraph">
                  <wp:posOffset>104775</wp:posOffset>
                </wp:positionV>
                <wp:extent cx="647700" cy="16510"/>
                <wp:effectExtent l="7620" t="61595" r="20955" b="3619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35D5" id="Line 75"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95pt,8.25pt" to="297.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1875790</wp:posOffset>
                </wp:positionH>
                <wp:positionV relativeFrom="paragraph">
                  <wp:posOffset>104775</wp:posOffset>
                </wp:positionV>
                <wp:extent cx="769620" cy="635"/>
                <wp:effectExtent l="13970" t="61595" r="16510" b="52070"/>
                <wp:wrapNone/>
                <wp:docPr id="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0A46" id="Line 67"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pt,8.25pt" to="20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496570</wp:posOffset>
                </wp:positionH>
                <wp:positionV relativeFrom="paragraph">
                  <wp:posOffset>86995</wp:posOffset>
                </wp:positionV>
                <wp:extent cx="866775" cy="0"/>
                <wp:effectExtent l="6350" t="53340" r="22225" b="60960"/>
                <wp:wrapNone/>
                <wp:docPr id="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0A2B" id="Line 6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6.85pt" to="107.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">
                <v:stroke endarrow="block"/>
              </v:line>
            </w:pict>
          </mc:Fallback>
        </mc:AlternateContent>
      </w:r>
    </w:p>
    <w:p w:rsidR="00322807" w:rsidRDefault="00322807" w:rsidP="00322807"/>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3023870</wp:posOffset>
                </wp:positionH>
                <wp:positionV relativeFrom="paragraph">
                  <wp:posOffset>9525</wp:posOffset>
                </wp:positionV>
                <wp:extent cx="624205" cy="491490"/>
                <wp:effectExtent l="9525" t="13970" r="42545" b="56515"/>
                <wp:wrapNone/>
                <wp:docPr id="2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91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4608" id="Line 8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75pt" to="287.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u6LgIAAFA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">
                <v:stroke endarrow="block"/>
              </v:lin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2059305</wp:posOffset>
                </wp:positionH>
                <wp:positionV relativeFrom="paragraph">
                  <wp:posOffset>210820</wp:posOffset>
                </wp:positionV>
                <wp:extent cx="739775" cy="403225"/>
                <wp:effectExtent l="45085" t="5715" r="5715" b="57785"/>
                <wp:wrapNone/>
                <wp:docPr id="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CAE" id="Line 7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6.6pt" to="220.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1200785</wp:posOffset>
                </wp:positionH>
                <wp:positionV relativeFrom="paragraph">
                  <wp:posOffset>116840</wp:posOffset>
                </wp:positionV>
                <wp:extent cx="1516380" cy="512445"/>
                <wp:effectExtent l="34290" t="6985" r="11430" b="61595"/>
                <wp:wrapNone/>
                <wp:docPr id="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512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1A91" id="Line 71"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9.2pt" to="213.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2877820</wp:posOffset>
                </wp:positionH>
                <wp:positionV relativeFrom="paragraph">
                  <wp:posOffset>196850</wp:posOffset>
                </wp:positionV>
                <wp:extent cx="0" cy="761365"/>
                <wp:effectExtent l="53975" t="10795" r="60325" b="18415"/>
                <wp:wrapNone/>
                <wp:docPr id="2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40D8" id="Line 7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pt,15.5pt" to="226.6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LW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294640</wp:posOffset>
                </wp:positionH>
                <wp:positionV relativeFrom="paragraph">
                  <wp:posOffset>1905</wp:posOffset>
                </wp:positionV>
                <wp:extent cx="2366010" cy="699770"/>
                <wp:effectExtent l="33020" t="6350" r="10795" b="55880"/>
                <wp:wrapNone/>
                <wp:docPr id="2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6010" cy="699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4E8EA" id="Line 6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5pt" to="20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91008" behindDoc="0" locked="0" layoutInCell="1" allowOverlap="1">
                <wp:simplePos x="0" y="0"/>
                <wp:positionH relativeFrom="column">
                  <wp:posOffset>2940050</wp:posOffset>
                </wp:positionH>
                <wp:positionV relativeFrom="paragraph">
                  <wp:posOffset>193675</wp:posOffset>
                </wp:positionV>
                <wp:extent cx="594360" cy="344805"/>
                <wp:effectExtent l="11430" t="7620" r="13335" b="952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31.5pt;margin-top:15.25pt;width:46.8pt;height:27.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" strokecolor="white">
                <v:textbox>
                  <w:txbxContent>
                    <w:p w:rsidR="00AD179B" w:rsidRDefault="00AD179B" w:rsidP="00322807">
                      <w:r>
                        <w:rPr>
                          <w:rFonts w:hint="eastAsia"/>
                        </w:rPr>
                        <w:t>退出</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3246120</wp:posOffset>
                </wp:positionH>
                <wp:positionV relativeFrom="paragraph">
                  <wp:posOffset>93345</wp:posOffset>
                </wp:positionV>
                <wp:extent cx="826135" cy="1074420"/>
                <wp:effectExtent l="12700" t="12065" r="8890" b="8890"/>
                <wp:wrapNone/>
                <wp:docPr id="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03215F">
                            <w:r>
                              <w:rPr>
                                <w:rFonts w:hint="eastAsia"/>
                              </w:rPr>
                              <w:t>HR</w:t>
                            </w:r>
                            <w:r>
                              <w:rPr>
                                <w:rFonts w:hint="eastAsia"/>
                              </w:rP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4" style="position:absolute;left:0;text-align:left;margin-left:255.6pt;margin-top:7.35pt;width:65.05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">
                <v:textbox>
                  <w:txbxContent>
                    <w:p w:rsidR="00AD179B" w:rsidRDefault="00AD179B" w:rsidP="0003215F">
                      <w:r>
                        <w:rPr>
                          <w:rFonts w:hint="eastAsia"/>
                        </w:rPr>
                        <w:t>HR</w:t>
                      </w:r>
                      <w:r>
                        <w:rPr>
                          <w:rFonts w:hint="eastAsia"/>
                        </w:rPr>
                        <w:t>用户管理</w:t>
                      </w:r>
                    </w:p>
                  </w:txbxContent>
                </v:textbox>
              </v:oval>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1529715</wp:posOffset>
                </wp:positionH>
                <wp:positionV relativeFrom="paragraph">
                  <wp:posOffset>165735</wp:posOffset>
                </wp:positionV>
                <wp:extent cx="826135" cy="1074420"/>
                <wp:effectExtent l="10795" t="8255" r="10795" b="12700"/>
                <wp:wrapNone/>
                <wp:docPr id="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实习生管理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65" style="position:absolute;left:0;text-align:left;margin-left:120.45pt;margin-top:13.05pt;width:65.0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">
                <v:textbox>
                  <w:txbxContent>
                    <w:p w:rsidR="00AD179B" w:rsidRDefault="00AD179B" w:rsidP="00322807">
                      <w:r>
                        <w:rPr>
                          <w:rFonts w:hint="eastAsia"/>
                        </w:rPr>
                        <w:t>实习生管理</w:t>
                      </w:r>
                    </w:p>
                  </w:txbxContent>
                </v:textbox>
              </v:oval>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645795</wp:posOffset>
                </wp:positionH>
                <wp:positionV relativeFrom="paragraph">
                  <wp:posOffset>165735</wp:posOffset>
                </wp:positionV>
                <wp:extent cx="826135" cy="1074420"/>
                <wp:effectExtent l="12700" t="8255" r="8890" b="12700"/>
                <wp:wrapNone/>
                <wp:docPr id="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职位类别处理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66" style="position:absolute;left:0;text-align:left;margin-left:50.85pt;margin-top:13.05pt;width:65.05pt;height:8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">
                <v:textbox>
                  <w:txbxContent>
                    <w:p w:rsidR="00AD179B" w:rsidRDefault="00AD179B" w:rsidP="00322807">
                      <w:r>
                        <w:rPr>
                          <w:rFonts w:hint="eastAsia"/>
                        </w:rPr>
                        <w:t>职位类别处理</w:t>
                      </w:r>
                    </w:p>
                  </w:txbxContent>
                </v:textbox>
              </v:oval>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-379095</wp:posOffset>
                </wp:positionH>
                <wp:positionV relativeFrom="paragraph">
                  <wp:posOffset>133985</wp:posOffset>
                </wp:positionV>
                <wp:extent cx="826135" cy="1074420"/>
                <wp:effectExtent l="6985" t="5080" r="5080" b="6350"/>
                <wp:wrapNone/>
                <wp:docPr id="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67" style="position:absolute;left:0;text-align:left;margin-left:-29.85pt;margin-top:10.55pt;width:65.05pt;height:8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">
                <v:textbox>
                  <w:txbxContent>
                    <w:p w:rsidR="00AD179B" w:rsidRDefault="00AD179B"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rsidR="00560F7B">
        <w:t>4</w:t>
      </w:r>
      <w:r>
        <w:t xml:space="preserve"> </w:t>
      </w:r>
      <w:r>
        <w:rPr>
          <w:rFonts w:hint="eastAsia"/>
        </w:rPr>
        <w:t>管理员数据流程图</w:t>
      </w:r>
    </w:p>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9077AD" w:rsidRDefault="008B2A13" w:rsidP="009077AD">
      <w:pPr>
        <w:pStyle w:val="1"/>
        <w:jc w:val="left"/>
        <w:rPr>
          <w:bCs w:val="0"/>
        </w:rPr>
      </w:pPr>
      <w:bookmarkStart w:id="32" w:name="_Toc511519730"/>
      <w:r>
        <w:rPr>
          <w:rFonts w:hint="eastAsia"/>
          <w:bCs w:val="0"/>
        </w:rPr>
        <w:t>第三章</w:t>
      </w:r>
      <w:r w:rsidR="009077AD" w:rsidRPr="009077AD">
        <w:rPr>
          <w:rFonts w:hint="eastAsia"/>
          <w:bCs w:val="0"/>
        </w:rPr>
        <w:t xml:space="preserve"> </w:t>
      </w:r>
      <w:r>
        <w:rPr>
          <w:rFonts w:hint="eastAsia"/>
          <w:bCs w:val="0"/>
        </w:rPr>
        <w:t>系统</w:t>
      </w:r>
      <w:r w:rsidR="009077AD" w:rsidRPr="009077AD">
        <w:rPr>
          <w:rFonts w:hint="eastAsia"/>
          <w:bCs w:val="0"/>
        </w:rPr>
        <w:t>概要设计</w:t>
      </w:r>
      <w:bookmarkEnd w:id="32"/>
    </w:p>
    <w:p w:rsidR="009077AD" w:rsidRDefault="009077AD" w:rsidP="009077AD">
      <w:pPr>
        <w:pStyle w:val="2"/>
        <w:spacing w:before="120"/>
      </w:pPr>
      <w:bookmarkStart w:id="33" w:name="_Toc511519731"/>
      <w:r>
        <w:rPr>
          <w:rFonts w:hint="eastAsia"/>
        </w:rPr>
        <w:lastRenderedPageBreak/>
        <w:t>3.</w:t>
      </w:r>
      <w:r w:rsidR="00EB2B5E">
        <w:rPr>
          <w:rFonts w:hint="eastAsia"/>
        </w:rPr>
        <w:t>1</w:t>
      </w:r>
      <w:r>
        <w:rPr>
          <w:rFonts w:hint="eastAsia"/>
        </w:rPr>
        <w:t xml:space="preserve"> </w:t>
      </w:r>
      <w:r w:rsidR="0038632D">
        <w:rPr>
          <w:rFonts w:hint="eastAsia"/>
        </w:rPr>
        <w:t>数据库概念设计</w:t>
      </w:r>
      <w:bookmarkEnd w:id="33"/>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如图</w:t>
      </w:r>
      <w:r w:rsidR="008F0B62">
        <w:rPr>
          <w:rFonts w:hint="eastAsia"/>
        </w:rPr>
        <w:t>3</w:t>
      </w:r>
      <w:r w:rsidR="00A8286B">
        <w:rPr>
          <w:rFonts w:hint="eastAsia"/>
        </w:rPr>
        <w:t>-</w:t>
      </w:r>
      <w:r w:rsidR="008F0B62">
        <w:rPr>
          <w:rFonts w:hint="eastAsia"/>
        </w:rPr>
        <w:t>1</w:t>
      </w:r>
      <w:r w:rsidR="008F0B62">
        <w:rPr>
          <w:rFonts w:hint="eastAsia"/>
        </w:rPr>
        <w:t>所示。</w:t>
      </w:r>
    </w:p>
    <w:p w:rsidR="000D2E5C" w:rsidRPr="008F0B62" w:rsidRDefault="000D2E5C" w:rsidP="00A110EA">
      <w:pPr>
        <w:ind w:firstLineChars="200" w:firstLine="480"/>
      </w:pPr>
    </w:p>
    <w:p w:rsidR="0038632D" w:rsidRDefault="00042673" w:rsidP="000D2E5C">
      <w:pPr>
        <w:jc w:val="cente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0D2E5C" w:rsidRDefault="000D2E5C" w:rsidP="000D2E5C">
      <w:pPr>
        <w:jc w:val="center"/>
        <w:rPr>
          <w:rFonts w:ascii="宋体" w:hAnsi="宋体"/>
          <w:sz w:val="21"/>
          <w:szCs w:val="21"/>
        </w:rPr>
      </w:pPr>
      <w:r w:rsidRPr="000D2E5C">
        <w:rPr>
          <w:rFonts w:ascii="宋体" w:hAnsi="宋体" w:hint="eastAsia"/>
          <w:sz w:val="21"/>
          <w:szCs w:val="21"/>
        </w:rPr>
        <w:t>图3</w:t>
      </w:r>
      <w:r w:rsidR="00A8286B">
        <w:rPr>
          <w:rFonts w:ascii="宋体" w:hAnsi="宋体" w:hint="eastAsia"/>
          <w:sz w:val="21"/>
          <w:szCs w:val="21"/>
        </w:rPr>
        <w:t>-</w:t>
      </w:r>
      <w:r w:rsidRPr="000D2E5C">
        <w:rPr>
          <w:rFonts w:ascii="宋体" w:hAnsi="宋体" w:hint="eastAsia"/>
          <w:sz w:val="21"/>
          <w:szCs w:val="21"/>
        </w:rPr>
        <w:t xml:space="preserve">1 </w:t>
      </w:r>
      <w:r w:rsidR="00A8286B">
        <w:rPr>
          <w:rFonts w:ascii="宋体" w:hAnsi="宋体" w:hint="eastAsia"/>
          <w:sz w:val="21"/>
          <w:szCs w:val="21"/>
        </w:rPr>
        <w:t>平台</w:t>
      </w:r>
      <w:r w:rsidRPr="000D2E5C">
        <w:rPr>
          <w:rFonts w:ascii="宋体" w:hAnsi="宋体" w:hint="eastAsia"/>
          <w:sz w:val="21"/>
          <w:szCs w:val="21"/>
        </w:rPr>
        <w:t>ER图</w:t>
      </w:r>
    </w:p>
    <w:p w:rsidR="000D2E5C" w:rsidRPr="000D2E5C" w:rsidRDefault="000D2E5C" w:rsidP="000D2E5C">
      <w:pPr>
        <w:jc w:val="center"/>
        <w:rPr>
          <w:rFonts w:ascii="宋体" w:hAnsi="宋体"/>
          <w:sz w:val="21"/>
          <w:szCs w:val="21"/>
        </w:rPr>
      </w:pPr>
    </w:p>
    <w:p w:rsidR="0038632D" w:rsidRPr="0038632D" w:rsidRDefault="0038632D" w:rsidP="0038632D">
      <w:pPr>
        <w:pStyle w:val="2"/>
        <w:spacing w:before="120"/>
      </w:pPr>
      <w:bookmarkStart w:id="34" w:name="_Toc511519732"/>
      <w:r>
        <w:rPr>
          <w:rFonts w:hint="eastAsia"/>
        </w:rPr>
        <w:t>3.2 数据库逻辑设计</w:t>
      </w:r>
      <w:bookmarkEnd w:id="34"/>
    </w:p>
    <w:p w:rsidR="00C2149D" w:rsidRDefault="005F5513" w:rsidP="009077AD">
      <w:pPr>
        <w:ind w:firstLineChars="200" w:firstLine="480"/>
        <w:rPr>
          <w:rFonts w:ascii="宋体" w:hAnsi="宋体" w:cs="宋体"/>
        </w:rPr>
      </w:pPr>
      <w:r>
        <w:rPr>
          <w:rFonts w:ascii="宋体" w:hAnsi="宋体" w:cs="宋体" w:hint="eastAsia"/>
        </w:rPr>
        <w:t>本项目使用</w:t>
      </w:r>
      <w:r w:rsidR="009077AD" w:rsidRPr="008C4C3F">
        <w:rPr>
          <w:rFonts w:ascii="宋体" w:hAnsi="宋体" w:cs="宋体" w:hint="eastAsia"/>
        </w:rPr>
        <w:t>My</w:t>
      </w:r>
      <w:r>
        <w:rPr>
          <w:rFonts w:ascii="宋体" w:hAnsi="宋体" w:cs="宋体" w:hint="eastAsia"/>
        </w:rPr>
        <w:t>sql</w:t>
      </w:r>
      <w:r w:rsidR="00824415">
        <w:rPr>
          <w:rFonts w:ascii="宋体" w:hAnsi="宋体" w:cs="宋体"/>
        </w:rPr>
        <w:t>5.0</w:t>
      </w:r>
      <w:r w:rsidR="009077AD" w:rsidRPr="008C4C3F">
        <w:rPr>
          <w:rFonts w:ascii="宋体" w:hAnsi="宋体" w:cs="宋体"/>
        </w:rPr>
        <w:t>数据库</w:t>
      </w:r>
      <w:r>
        <w:rPr>
          <w:rFonts w:ascii="宋体" w:hAnsi="宋体" w:cs="宋体" w:hint="eastAsia"/>
        </w:rPr>
        <w:t>,考虑到其轻巧功能强大稳定的特性</w:t>
      </w:r>
      <w:r w:rsidR="009077AD" w:rsidRPr="003A5DAD">
        <w:rPr>
          <w:rFonts w:ascii="宋体" w:hAnsi="宋体" w:cs="宋体"/>
        </w:rPr>
        <w:t>。</w:t>
      </w:r>
      <w:r w:rsidR="003A5DAD">
        <w:rPr>
          <w:rFonts w:ascii="宋体" w:hAnsi="宋体" w:cs="宋体" w:hint="eastAsia"/>
        </w:rPr>
        <w:t>构建</w:t>
      </w:r>
      <w:r w:rsidR="009077AD" w:rsidRPr="008C4C3F">
        <w:rPr>
          <w:rFonts w:ascii="宋体" w:hAnsi="宋体" w:cs="宋体" w:hint="eastAsia"/>
        </w:rPr>
        <w:t>数据库</w:t>
      </w:r>
      <w:r w:rsidR="003A5DAD">
        <w:rPr>
          <w:rFonts w:ascii="宋体" w:hAnsi="宋体" w:cs="宋体" w:hint="eastAsia"/>
        </w:rPr>
        <w:t>名称为d</w:t>
      </w:r>
      <w:r w:rsidR="003A5DAD">
        <w:rPr>
          <w:rFonts w:ascii="宋体" w:hAnsi="宋体" w:cs="宋体"/>
        </w:rPr>
        <w:t>uomiaodb</w:t>
      </w:r>
      <w:r w:rsidR="009077AD" w:rsidRPr="008C4C3F">
        <w:rPr>
          <w:rFonts w:ascii="宋体" w:hAnsi="宋体" w:cs="宋体" w:hint="eastAsia"/>
        </w:rPr>
        <w:t>，</w:t>
      </w:r>
      <w:r w:rsidR="003A5DAD">
        <w:rPr>
          <w:rFonts w:ascii="宋体" w:hAnsi="宋体" w:cs="宋体" w:hint="eastAsia"/>
        </w:rPr>
        <w:t>该数据库共有</w:t>
      </w:r>
      <w:r w:rsidR="00C243E3">
        <w:rPr>
          <w:rFonts w:ascii="宋体" w:hAnsi="宋体" w:cs="宋体" w:hint="eastAsia"/>
        </w:rPr>
        <w:t>十几张表</w:t>
      </w:r>
      <w:r w:rsidR="009077AD" w:rsidRPr="008C4C3F">
        <w:rPr>
          <w:rFonts w:ascii="宋体" w:hAnsi="宋体" w:cs="宋体" w:hint="eastAsia"/>
        </w:rPr>
        <w:t>。</w:t>
      </w:r>
      <w:r w:rsidR="00824415">
        <w:rPr>
          <w:rFonts w:ascii="宋体" w:hAnsi="宋体" w:cs="宋体" w:hint="eastAsia"/>
        </w:rPr>
        <w:t>为了方便以后开发查看表信息</w:t>
      </w:r>
      <w:r w:rsidR="009077AD" w:rsidRPr="008C4C3F">
        <w:rPr>
          <w:rFonts w:ascii="宋体" w:hAnsi="宋体" w:cs="宋体" w:hint="eastAsia"/>
        </w:rPr>
        <w:t>，</w:t>
      </w:r>
      <w:r w:rsidR="00824415">
        <w:rPr>
          <w:rFonts w:ascii="宋体" w:hAnsi="宋体" w:cs="宋体" w:hint="eastAsia"/>
        </w:rPr>
        <w:t>以及数据库的维护，采用一定的规约设计，</w:t>
      </w:r>
      <w:r w:rsidR="009077AD" w:rsidRPr="008C4C3F">
        <w:rPr>
          <w:rFonts w:ascii="宋体" w:hAnsi="宋体" w:cs="宋体" w:hint="eastAsia"/>
        </w:rPr>
        <w:t>数据库的表</w:t>
      </w:r>
      <w:r w:rsidR="004810CF">
        <w:rPr>
          <w:rFonts w:ascii="宋体" w:hAnsi="宋体" w:cs="宋体" w:hint="eastAsia"/>
        </w:rPr>
        <w:t>名大写表示方式为“DM</w:t>
      </w:r>
      <w:r w:rsidR="004810CF">
        <w:rPr>
          <w:rFonts w:ascii="宋体" w:hAnsi="宋体" w:cs="宋体"/>
        </w:rPr>
        <w:t>_tablename</w:t>
      </w:r>
      <w:r w:rsidR="004810CF">
        <w:rPr>
          <w:rFonts w:ascii="宋体" w:hAnsi="宋体" w:cs="宋体" w:hint="eastAsia"/>
        </w:rPr>
        <w:t>”,即以</w:t>
      </w:r>
      <w:r w:rsidR="00C510DE">
        <w:rPr>
          <w:rFonts w:ascii="宋体" w:hAnsi="宋体" w:cs="宋体" w:hint="eastAsia"/>
        </w:rPr>
        <w:t>“</w:t>
      </w:r>
      <w:r w:rsidR="004810CF">
        <w:rPr>
          <w:rFonts w:ascii="宋体" w:hAnsi="宋体" w:cs="宋体" w:hint="eastAsia"/>
        </w:rPr>
        <w:t>DM</w:t>
      </w:r>
      <w:r w:rsidR="004810CF">
        <w:rPr>
          <w:rFonts w:ascii="宋体" w:hAnsi="宋体" w:cs="宋体"/>
        </w:rPr>
        <w:t>_</w:t>
      </w:r>
      <w:r w:rsidR="00C510DE">
        <w:rPr>
          <w:rFonts w:ascii="宋体" w:hAnsi="宋体" w:cs="宋体" w:hint="eastAsia"/>
        </w:rPr>
        <w:t>”</w:t>
      </w:r>
      <w:r w:rsidR="004810CF">
        <w:rPr>
          <w:rFonts w:ascii="宋体" w:hAnsi="宋体" w:cs="宋体" w:hint="eastAsia"/>
        </w:rPr>
        <w:t>为前缀</w:t>
      </w:r>
      <w:r w:rsidR="00C510DE">
        <w:rPr>
          <w:rFonts w:ascii="宋体" w:hAnsi="宋体" w:cs="宋体" w:hint="eastAsia"/>
        </w:rPr>
        <w:t>,也有部分表采用“MS</w:t>
      </w:r>
      <w:r w:rsidR="00C510DE">
        <w:rPr>
          <w:rFonts w:ascii="宋体" w:hAnsi="宋体" w:cs="宋体"/>
        </w:rPr>
        <w:t>_</w:t>
      </w:r>
      <w:r w:rsidR="00C510DE">
        <w:rPr>
          <w:rFonts w:ascii="宋体" w:hAnsi="宋体" w:cs="宋体" w:hint="eastAsia"/>
        </w:rPr>
        <w:t>”为前缀</w:t>
      </w:r>
      <w:r w:rsidR="004810CF">
        <w:rPr>
          <w:rFonts w:ascii="宋体" w:hAnsi="宋体" w:cs="宋体" w:hint="eastAsia"/>
        </w:rPr>
        <w:t>；</w:t>
      </w:r>
      <w:r w:rsidR="00C2149D">
        <w:rPr>
          <w:rFonts w:ascii="宋体" w:hAnsi="宋体" w:cs="宋体" w:hint="eastAsia"/>
        </w:rPr>
        <w:t>除了ID以外的每个表字段</w:t>
      </w:r>
      <w:r w:rsidR="009077AD" w:rsidRPr="008C4C3F">
        <w:rPr>
          <w:rFonts w:ascii="宋体" w:hAnsi="宋体" w:cs="宋体" w:hint="eastAsia"/>
        </w:rPr>
        <w:t>命名</w:t>
      </w:r>
      <w:r w:rsidR="00C2149D">
        <w:rPr>
          <w:rFonts w:ascii="宋体" w:hAnsi="宋体" w:cs="宋体" w:hint="eastAsia"/>
        </w:rPr>
        <w:t>限定</w:t>
      </w:r>
      <w:r w:rsidR="009077AD" w:rsidRPr="008C4C3F">
        <w:rPr>
          <w:rFonts w:ascii="宋体" w:hAnsi="宋体" w:cs="宋体" w:hint="eastAsia"/>
        </w:rPr>
        <w:t>为“前缀_</w:t>
      </w:r>
      <w:r w:rsidR="009077AD" w:rsidRPr="008C4C3F">
        <w:rPr>
          <w:rFonts w:ascii="宋体" w:hAnsi="宋体" w:cs="宋体" w:hint="eastAsia"/>
        </w:rPr>
        <w:lastRenderedPageBreak/>
        <w:t>字段名”，前缀为</w:t>
      </w:r>
      <w:r w:rsidR="00C2149D">
        <w:rPr>
          <w:rFonts w:ascii="宋体" w:hAnsi="宋体" w:cs="宋体" w:hint="eastAsia"/>
        </w:rPr>
        <w:t>当前</w:t>
      </w:r>
      <w:r w:rsidR="009077AD" w:rsidRPr="008C4C3F">
        <w:rPr>
          <w:rFonts w:ascii="宋体" w:hAnsi="宋体" w:cs="宋体" w:hint="eastAsia"/>
        </w:rPr>
        <w:t>数据表名字</w:t>
      </w:r>
      <w:r w:rsidR="004810CF">
        <w:rPr>
          <w:rFonts w:ascii="宋体" w:hAnsi="宋体" w:cs="宋体" w:hint="eastAsia"/>
        </w:rPr>
        <w:t>的缩写</w:t>
      </w:r>
      <w:r w:rsidR="00C2149D">
        <w:rPr>
          <w:rFonts w:ascii="宋体" w:hAnsi="宋体" w:cs="宋体" w:hint="eastAsia"/>
        </w:rPr>
        <w:t>；ID由java代码方式生成UUID</w:t>
      </w:r>
      <w:r w:rsidR="00E450C2">
        <w:rPr>
          <w:rFonts w:ascii="宋体" w:hAnsi="宋体" w:cs="宋体" w:hint="eastAsia"/>
        </w:rPr>
        <w:t>，避免ID被破解或者降低重复率</w:t>
      </w:r>
      <w:r w:rsidR="00C2149D">
        <w:rPr>
          <w:rFonts w:ascii="宋体" w:hAnsi="宋体" w:cs="宋体" w:hint="eastAsia"/>
        </w:rPr>
        <w:t>。</w:t>
      </w:r>
    </w:p>
    <w:p w:rsidR="009077AD" w:rsidRDefault="005B3A17" w:rsidP="005B3A17">
      <w:pPr>
        <w:rPr>
          <w:rFonts w:ascii="宋体" w:hAnsi="宋体" w:cs="宋体"/>
        </w:rPr>
      </w:pPr>
      <w:r>
        <w:rPr>
          <w:rFonts w:ascii="宋体" w:hAnsi="宋体" w:cs="宋体" w:hint="eastAsia"/>
        </w:rPr>
        <w:t>具体表说明如下表3-</w:t>
      </w:r>
      <w:r>
        <w:rPr>
          <w:rFonts w:ascii="宋体" w:hAnsi="宋体" w:cs="宋体"/>
        </w:rPr>
        <w:t>1</w:t>
      </w:r>
      <w:r>
        <w:rPr>
          <w:rFonts w:ascii="宋体" w:hAnsi="宋体" w:cs="宋体" w:hint="eastAsia"/>
        </w:rPr>
        <w:t>所示：</w:t>
      </w:r>
    </w:p>
    <w:p w:rsidR="00357C7C" w:rsidRPr="00357C7C" w:rsidRDefault="00357C7C" w:rsidP="00357C7C">
      <w:pPr>
        <w:adjustRightInd w:val="0"/>
        <w:snapToGrid w:val="0"/>
        <w:jc w:val="center"/>
        <w:rPr>
          <w:rFonts w:ascii="宋体" w:hAnsi="宋体"/>
          <w:color w:val="000000"/>
          <w:sz w:val="21"/>
          <w:szCs w:val="21"/>
        </w:rPr>
      </w:pPr>
      <w:r w:rsidRPr="009077AD">
        <w:rPr>
          <w:rFonts w:ascii="宋体" w:hAnsi="宋体" w:hint="eastAsia"/>
          <w:color w:val="000000"/>
          <w:sz w:val="21"/>
          <w:szCs w:val="21"/>
        </w:rPr>
        <w:t>表</w:t>
      </w:r>
      <w:r w:rsidRPr="009077AD">
        <w:rPr>
          <w:rFonts w:ascii="宋体" w:hAnsi="宋体"/>
          <w:color w:val="000000"/>
          <w:sz w:val="21"/>
          <w:szCs w:val="21"/>
        </w:rPr>
        <w:t>3</w:t>
      </w:r>
      <w:r w:rsidR="005B3A17">
        <w:rPr>
          <w:rFonts w:ascii="宋体" w:hAnsi="宋体" w:hint="eastAsia"/>
          <w:color w:val="000000"/>
          <w:sz w:val="21"/>
          <w:szCs w:val="21"/>
        </w:rPr>
        <w:t>-</w:t>
      </w:r>
      <w:r w:rsidRPr="009077AD">
        <w:rPr>
          <w:rFonts w:ascii="宋体" w:hAnsi="宋体"/>
          <w:color w:val="000000"/>
          <w:sz w:val="21"/>
          <w:szCs w:val="21"/>
        </w:rPr>
        <w:t>1数据库表的详细设计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lastRenderedPageBreak/>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MS</w:t>
            </w:r>
            <w:r w:rsidR="00693C9B" w:rsidRPr="00DB15FD">
              <w:rPr>
                <w:rFonts w:ascii="宋体" w:hAnsi="宋体"/>
                <w:color w:val="000000"/>
                <w:sz w:val="21"/>
                <w:szCs w:val="21"/>
              </w:rPr>
              <w:t>_</w:t>
            </w: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Default="00F840F3"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A4B0D">
        <w:rPr>
          <w:rFonts w:ascii="宋体" w:hAnsi="宋体" w:cs="宋体" w:hint="eastAsia"/>
        </w:rPr>
        <w:t>-</w:t>
      </w:r>
      <w:r>
        <w:rPr>
          <w:rFonts w:ascii="宋体" w:hAnsi="宋体" w:cs="宋体" w:hint="eastAsia"/>
        </w:rPr>
        <w:t>2</w:t>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A4B0D">
        <w:rPr>
          <w:rFonts w:ascii="宋体" w:hAnsi="宋体" w:hint="eastAsia"/>
          <w:color w:val="000000"/>
          <w:sz w:val="21"/>
          <w:szCs w:val="21"/>
        </w:rPr>
        <w:t>-</w:t>
      </w:r>
      <w:r w:rsidR="00E76FC2">
        <w:rPr>
          <w:rFonts w:ascii="宋体" w:hAnsi="宋体" w:hint="eastAsia"/>
          <w:color w:val="000000"/>
          <w:sz w:val="21"/>
          <w:szCs w:val="21"/>
        </w:rPr>
        <w:t>2</w:t>
      </w:r>
      <w:r w:rsidRPr="00357C7C">
        <w:rPr>
          <w:rFonts w:ascii="宋体" w:hAnsi="宋体"/>
          <w:color w:val="000000"/>
          <w:sz w:val="21"/>
          <w:szCs w:val="21"/>
        </w:rPr>
        <w:t xml:space="preserve"> </w:t>
      </w:r>
      <w:r w:rsidR="007A4B0D" w:rsidRPr="00592610">
        <w:rPr>
          <w:rFonts w:ascii="宋体" w:hAnsi="宋体" w:cs="宋体"/>
        </w:rPr>
        <w:t>DM_INTERN_INFO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665"/>
        <w:gridCol w:w="1277"/>
        <w:gridCol w:w="1894"/>
        <w:gridCol w:w="968"/>
        <w:gridCol w:w="3206"/>
        <w:gridCol w:w="222"/>
      </w:tblGrid>
      <w:tr w:rsidR="007A4B0D" w:rsidRPr="007A4B0D" w:rsidTr="007A4B0D">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51"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286ADD" w:rsidRDefault="00286ADD" w:rsidP="00286ADD">
      <w:pPr>
        <w:ind w:firstLineChars="200" w:firstLine="480"/>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569AF">
        <w:rPr>
          <w:rFonts w:ascii="宋体" w:hAnsi="宋体" w:cs="宋体" w:hint="eastAsia"/>
        </w:rPr>
        <w:t>-</w:t>
      </w:r>
      <w:r w:rsidR="00962059">
        <w:rPr>
          <w:rFonts w:ascii="宋体" w:hAnsi="宋体" w:cs="宋体" w:hint="eastAsia"/>
        </w:rPr>
        <w:t>3</w:t>
      </w:r>
      <w:r w:rsidRPr="009B1FC4">
        <w:rPr>
          <w:rFonts w:ascii="宋体" w:hAnsi="宋体" w:cs="宋体"/>
        </w:rPr>
        <w:t>所示</w:t>
      </w:r>
      <w:r>
        <w:rPr>
          <w:rFonts w:ascii="宋体" w:hAnsi="宋体" w:cs="宋体" w:hint="eastAsia"/>
        </w:rPr>
        <w:t>。</w:t>
      </w:r>
    </w:p>
    <w:p w:rsidR="00286ADD" w:rsidRPr="00286ADD" w:rsidRDefault="00286ADD" w:rsidP="00D73461">
      <w:pPr>
        <w:ind w:firstLineChars="200" w:firstLine="480"/>
      </w:pPr>
    </w:p>
    <w:p w:rsidR="00286ADD" w:rsidRDefault="00286ADD" w:rsidP="00D73461">
      <w:pPr>
        <w:ind w:firstLineChars="200" w:firstLine="480"/>
      </w:pPr>
    </w:p>
    <w:p w:rsidR="00386823" w:rsidRPr="00357C7C" w:rsidRDefault="00386823" w:rsidP="00386823">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569AF">
        <w:rPr>
          <w:rFonts w:ascii="宋体" w:hAnsi="宋体" w:hint="eastAsia"/>
          <w:color w:val="000000"/>
          <w:sz w:val="21"/>
          <w:szCs w:val="21"/>
        </w:rPr>
        <w:t>-</w:t>
      </w:r>
      <w:r>
        <w:rPr>
          <w:rFonts w:ascii="宋体" w:hAnsi="宋体" w:hint="eastAsia"/>
          <w:color w:val="000000"/>
          <w:sz w:val="21"/>
          <w:szCs w:val="21"/>
        </w:rPr>
        <w:t>3</w:t>
      </w:r>
      <w:r w:rsidRPr="00357C7C">
        <w:rPr>
          <w:rFonts w:ascii="宋体" w:hAnsi="宋体"/>
          <w:color w:val="000000"/>
          <w:sz w:val="21"/>
          <w:szCs w:val="21"/>
        </w:rPr>
        <w:t xml:space="preserve"> </w:t>
      </w:r>
      <w:r w:rsidR="007569AF" w:rsidRPr="007569AF">
        <w:rPr>
          <w:rFonts w:ascii="宋体" w:hAnsi="宋体"/>
          <w:color w:val="000000"/>
          <w:sz w:val="21"/>
          <w:szCs w:val="21"/>
        </w:rPr>
        <w:t>DM_RESUME_INFO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495"/>
        <w:gridCol w:w="2495"/>
        <w:gridCol w:w="1539"/>
        <w:gridCol w:w="583"/>
        <w:gridCol w:w="2904"/>
        <w:gridCol w:w="222"/>
      </w:tblGrid>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简历信息表（DM_RESUME_INFO）</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lastRenderedPageBreak/>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45"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7569AF" w:rsidRDefault="007569AF" w:rsidP="007569AF">
      <w:pPr>
        <w:ind w:firstLineChars="200" w:firstLine="480"/>
      </w:pPr>
      <w:r w:rsidRPr="009B1FC4">
        <w:rPr>
          <w:rFonts w:ascii="宋体" w:hAnsi="宋体" w:cs="宋体"/>
        </w:rPr>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4</w:t>
      </w:r>
      <w:r w:rsidRPr="009B1FC4">
        <w:rPr>
          <w:rFonts w:ascii="宋体" w:hAnsi="宋体" w:cs="宋体"/>
        </w:rPr>
        <w:t>所示</w:t>
      </w:r>
      <w:r>
        <w:rPr>
          <w:rFonts w:ascii="宋体" w:hAnsi="宋体" w:cs="宋体" w:hint="eastAsia"/>
        </w:rPr>
        <w:t>。</w:t>
      </w:r>
    </w:p>
    <w:p w:rsidR="007569AF" w:rsidRPr="00286ADD" w:rsidRDefault="007569AF" w:rsidP="007569AF">
      <w:pPr>
        <w:ind w:firstLineChars="200" w:firstLine="480"/>
      </w:pPr>
    </w:p>
    <w:p w:rsidR="007569AF" w:rsidRDefault="007569AF" w:rsidP="007569AF">
      <w:pPr>
        <w:ind w:firstLineChars="200" w:firstLine="480"/>
      </w:pPr>
    </w:p>
    <w:p w:rsidR="007569AF" w:rsidRPr="00357C7C" w:rsidRDefault="007569AF" w:rsidP="007569AF">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4</w:t>
      </w:r>
      <w:r w:rsidRPr="00357C7C">
        <w:rPr>
          <w:rFonts w:ascii="宋体" w:hAnsi="宋体"/>
          <w:color w:val="000000"/>
          <w:sz w:val="21"/>
          <w:szCs w:val="21"/>
        </w:rPr>
        <w:t xml:space="preserve"> </w:t>
      </w:r>
      <w:r w:rsidR="008453E6" w:rsidRPr="008453E6">
        <w:rPr>
          <w:rFonts w:ascii="宋体" w:hAnsi="宋体"/>
          <w:color w:val="000000"/>
          <w:sz w:val="21"/>
          <w:szCs w:val="21"/>
        </w:rPr>
        <w:t>DM_ENTERPRISE_INFO</w:t>
      </w:r>
      <w:r w:rsidRPr="00357C7C">
        <w:rPr>
          <w:rFonts w:ascii="宋体" w:hAnsi="宋体" w:hint="eastAsia"/>
          <w:color w:val="000000"/>
          <w:sz w:val="21"/>
          <w:szCs w:val="21"/>
        </w:rPr>
        <w:t>表</w:t>
      </w:r>
    </w:p>
    <w:p w:rsidR="00DE2CF6" w:rsidRDefault="00DE2CF6" w:rsidP="00D73461">
      <w:pPr>
        <w:ind w:firstLineChars="200" w:firstLine="480"/>
      </w:pP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lastRenderedPageBreak/>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5</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5 </w:t>
      </w:r>
      <w:r w:rsidRPr="00DE2CF6">
        <w:rPr>
          <w:rFonts w:ascii="宋体" w:hAnsi="宋体"/>
          <w:color w:val="000000"/>
          <w:sz w:val="21"/>
          <w:szCs w:val="21"/>
        </w:rPr>
        <w:t>DM_HR_INFO</w:t>
      </w:r>
      <w:r w:rsidRPr="00357C7C">
        <w:rPr>
          <w:rFonts w:ascii="宋体" w:hAnsi="宋体" w:hint="eastAsia"/>
          <w:color w:val="000000"/>
          <w:sz w:val="21"/>
          <w:szCs w:val="21"/>
        </w:rPr>
        <w:t>表</w:t>
      </w:r>
    </w:p>
    <w:tbl>
      <w:tblPr>
        <w:tblW w:w="10060" w:type="dxa"/>
        <w:tblLook w:val="04A0" w:firstRow="1" w:lastRow="0" w:firstColumn="1" w:lastColumn="0" w:noHBand="0" w:noVBand="1"/>
      </w:tblPr>
      <w:tblGrid>
        <w:gridCol w:w="1701"/>
        <w:gridCol w:w="1626"/>
        <w:gridCol w:w="1851"/>
        <w:gridCol w:w="1700"/>
        <w:gridCol w:w="3133"/>
        <w:gridCol w:w="222"/>
      </w:tblGrid>
      <w:tr w:rsidR="00DE2CF6" w:rsidRPr="00DE2CF6" w:rsidTr="00DE2CF6">
        <w:trPr>
          <w:trHeight w:val="288"/>
        </w:trPr>
        <w:tc>
          <w:tcPr>
            <w:tcW w:w="10060"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DE2CF6">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18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49"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A53085">
        <w:rPr>
          <w:rFonts w:ascii="宋体" w:hAnsi="宋体" w:cs="宋体"/>
        </w:rPr>
        <w:t>6</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Pr="00A53085"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A53085">
        <w:rPr>
          <w:rFonts w:ascii="宋体" w:hAnsi="宋体"/>
          <w:color w:val="000000"/>
          <w:sz w:val="21"/>
          <w:szCs w:val="21"/>
        </w:rPr>
        <w:t>6</w:t>
      </w:r>
      <w:r>
        <w:rPr>
          <w:rFonts w:ascii="宋体" w:hAnsi="宋体"/>
          <w:color w:val="000000"/>
          <w:sz w:val="21"/>
          <w:szCs w:val="21"/>
        </w:rPr>
        <w:t xml:space="preserve"> </w:t>
      </w:r>
      <w:r w:rsidR="00A53085" w:rsidRPr="00A53085">
        <w:rPr>
          <w:rFonts w:ascii="宋体" w:hAnsi="宋体"/>
          <w:color w:val="000000"/>
          <w:sz w:val="21"/>
          <w:szCs w:val="21"/>
        </w:rPr>
        <w:t>DM_JOB_REPLY</w:t>
      </w:r>
      <w:r w:rsidRPr="00357C7C">
        <w:rPr>
          <w:rFonts w:ascii="宋体" w:hAnsi="宋体" w:hint="eastAsia"/>
          <w:color w:val="000000"/>
          <w:sz w:val="21"/>
          <w:szCs w:val="21"/>
        </w:rPr>
        <w:t>表</w:t>
      </w:r>
    </w:p>
    <w:p w:rsidR="00DE2CF6" w:rsidRDefault="00DE2CF6" w:rsidP="00D73461">
      <w:pPr>
        <w:ind w:firstLineChars="200" w:firstLine="480"/>
      </w:pPr>
    </w:p>
    <w:tbl>
      <w:tblPr>
        <w:tblW w:w="10060" w:type="dxa"/>
        <w:tblLook w:val="04A0" w:firstRow="1" w:lastRow="0" w:firstColumn="1" w:lastColumn="0" w:noHBand="0" w:noVBand="1"/>
      </w:tblPr>
      <w:tblGrid>
        <w:gridCol w:w="1655"/>
        <w:gridCol w:w="3400"/>
        <w:gridCol w:w="1426"/>
        <w:gridCol w:w="533"/>
        <w:gridCol w:w="3026"/>
        <w:gridCol w:w="222"/>
      </w:tblGrid>
      <w:tr w:rsidR="00A53085" w:rsidRPr="00A53085" w:rsidTr="00A53085">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A53085">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06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41"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lastRenderedPageBreak/>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Default="00A53085" w:rsidP="00A53085">
      <w:pPr>
        <w:ind w:firstLineChars="200" w:firstLine="480"/>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7</w:t>
      </w:r>
      <w:r w:rsidRPr="009B1FC4">
        <w:rPr>
          <w:rFonts w:ascii="宋体" w:hAnsi="宋体" w:cs="宋体"/>
        </w:rPr>
        <w:t>所示</w:t>
      </w:r>
      <w:r>
        <w:rPr>
          <w:rFonts w:ascii="宋体" w:hAnsi="宋体" w:cs="宋体" w:hint="eastAsia"/>
        </w:rPr>
        <w:t>。</w:t>
      </w:r>
    </w:p>
    <w:p w:rsidR="00A53085" w:rsidRPr="00286ADD" w:rsidRDefault="00A53085" w:rsidP="00A53085">
      <w:pPr>
        <w:ind w:firstLineChars="200" w:firstLine="480"/>
      </w:pPr>
    </w:p>
    <w:p w:rsidR="00A53085" w:rsidRPr="00A53085" w:rsidRDefault="00A53085" w:rsidP="00A53085">
      <w:pPr>
        <w:ind w:firstLineChars="200" w:firstLine="480"/>
      </w:pPr>
    </w:p>
    <w:p w:rsidR="00A53085" w:rsidRPr="00357C7C" w:rsidRDefault="00A53085" w:rsidP="00A53085">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7 </w:t>
      </w:r>
      <w:r w:rsidRPr="00A53085">
        <w:rPr>
          <w:rFonts w:ascii="宋体" w:hAnsi="宋体"/>
          <w:color w:val="000000"/>
          <w:sz w:val="21"/>
          <w:szCs w:val="21"/>
        </w:rPr>
        <w:t>DM_POSITION_CATEGORY</w:t>
      </w:r>
      <w:r w:rsidRPr="00357C7C">
        <w:rPr>
          <w:rFonts w:ascii="宋体" w:hAnsi="宋体" w:hint="eastAsia"/>
          <w:color w:val="000000"/>
          <w:sz w:val="21"/>
          <w:szCs w:val="21"/>
        </w:rPr>
        <w:t>表</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EC0060">
        <w:instrText>Excel.Sheet.12</w:instrText>
      </w:r>
      <w:r w:rsidR="00EC0060">
        <w:rPr>
          <w:rFonts w:hint="eastAsia"/>
        </w:rPr>
        <w:instrText xml:space="preserve"> G:\\</w:instrText>
      </w:r>
      <w:r w:rsidR="00EC0060">
        <w:rPr>
          <w:rFonts w:hint="eastAsia"/>
        </w:rPr>
        <w:instrText>实习平台模拟设计</w:instrText>
      </w:r>
      <w:r w:rsidR="00EC0060">
        <w:rPr>
          <w:rFonts w:hint="eastAsia"/>
        </w:rPr>
        <w:instrText>1.5</w:instrText>
      </w:r>
      <w:r w:rsidR="00EC0060">
        <w:rPr>
          <w:rFonts w:hint="eastAsia"/>
        </w:rPr>
        <w:instrText>（</w:instrText>
      </w:r>
      <w:r w:rsidR="00EC0060">
        <w:rPr>
          <w:rFonts w:hint="eastAsia"/>
        </w:rPr>
        <w:instrText>java</w:instrText>
      </w:r>
      <w:r w:rsidR="00EC0060">
        <w:rPr>
          <w:rFonts w:hint="eastAsia"/>
        </w:rPr>
        <w:instrText>作品）</w:instrText>
      </w:r>
      <w:r w:rsidR="00EC0060">
        <w:rPr>
          <w:rFonts w:hint="eastAsia"/>
        </w:rPr>
        <w:instrText>\\</w:instrText>
      </w:r>
      <w:r w:rsidR="00EC0060">
        <w:rPr>
          <w:rFonts w:hint="eastAsia"/>
        </w:rPr>
        <w:instrText>朵喵实习</w:instrText>
      </w:r>
      <w:r w:rsidR="00EC0060">
        <w:rPr>
          <w:rFonts w:hint="eastAsia"/>
        </w:rPr>
        <w:instrText>&amp;</w:instrText>
      </w:r>
      <w:r w:rsidR="00EC0060">
        <w:rPr>
          <w:rFonts w:hint="eastAsia"/>
        </w:rPr>
        <w:instrText>功能设计（</w:instrText>
      </w:r>
      <w:r w:rsidR="00EC0060">
        <w:rPr>
          <w:rFonts w:hint="eastAsia"/>
        </w:rPr>
        <w:instrText>java</w:instrText>
      </w:r>
      <w:r w:rsidR="00EC0060">
        <w:rPr>
          <w:rFonts w:hint="eastAsia"/>
        </w:rPr>
        <w:instrText>末作品）</w:instrText>
      </w:r>
      <w:r w:rsidR="00EC0060">
        <w:rPr>
          <w:rFonts w:hint="eastAsia"/>
        </w:rPr>
        <w:instrText>\\</w:instrText>
      </w:r>
      <w:r w:rsidR="00EC0060">
        <w:rPr>
          <w:rFonts w:hint="eastAsia"/>
        </w:rPr>
        <w:instrText>朵喵表设计</w:instrText>
      </w:r>
      <w:r w:rsidR="00EC0060">
        <w:rPr>
          <w:rFonts w:hint="eastAsia"/>
        </w:rPr>
        <w:instrText>1.1.xlsx</w:instrText>
      </w:r>
      <w:r w:rsidR="00EC0060">
        <w:instrText xml:space="preserve"> Sheet1!R92C2:R97C7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6A02B6">
        <w:rPr>
          <w:rFonts w:ascii="宋体" w:hAnsi="宋体" w:cs="宋体"/>
        </w:rPr>
        <w:t>8</w:t>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8B738C" w:rsidRPr="00357C7C" w:rsidRDefault="008B738C" w:rsidP="008B738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6A02B6">
        <w:rPr>
          <w:rFonts w:ascii="宋体" w:hAnsi="宋体"/>
          <w:color w:val="000000"/>
          <w:sz w:val="21"/>
          <w:szCs w:val="21"/>
        </w:rPr>
        <w:t>8</w:t>
      </w:r>
      <w:r w:rsidRPr="008B738C">
        <w:t xml:space="preserve"> </w:t>
      </w:r>
      <w:r w:rsidRPr="008B738C">
        <w:rPr>
          <w:rFonts w:ascii="宋体" w:hAnsi="宋体"/>
          <w:color w:val="000000"/>
          <w:sz w:val="21"/>
          <w:szCs w:val="21"/>
        </w:rPr>
        <w:t>DM_PUBLISH_JOB</w:t>
      </w:r>
      <w:r w:rsidRPr="00357C7C">
        <w:rPr>
          <w:rFonts w:ascii="宋体" w:hAnsi="宋体" w:hint="eastAsia"/>
          <w:color w:val="000000"/>
          <w:sz w:val="21"/>
          <w:szCs w:val="21"/>
        </w:rPr>
        <w:t>表</w:t>
      </w:r>
    </w:p>
    <w:p w:rsidR="006A02B6" w:rsidRDefault="006A02B6" w:rsidP="006A02B6">
      <w:pPr>
        <w:rPr>
          <w:sz w:val="20"/>
          <w:szCs w:val="20"/>
        </w:rPr>
      </w:pPr>
      <w:r>
        <w:fldChar w:fldCharType="begin"/>
      </w:r>
      <w:r>
        <w:instrText xml:space="preserve"> </w:instrText>
      </w:r>
      <w:r>
        <w:rPr>
          <w:rFonts w:hint="eastAsia"/>
        </w:rPr>
        <w:instrText xml:space="preserve">LINK </w:instrText>
      </w:r>
      <w:r w:rsidR="00EC0060">
        <w:instrText>Excel.Sheet.12</w:instrText>
      </w:r>
      <w:r w:rsidR="00EC0060">
        <w:rPr>
          <w:rFonts w:hint="eastAsia"/>
        </w:rPr>
        <w:instrText xml:space="preserve"> G:\\</w:instrText>
      </w:r>
      <w:r w:rsidR="00EC0060">
        <w:rPr>
          <w:rFonts w:hint="eastAsia"/>
        </w:rPr>
        <w:instrText>实习平台模拟设计</w:instrText>
      </w:r>
      <w:r w:rsidR="00EC0060">
        <w:rPr>
          <w:rFonts w:hint="eastAsia"/>
        </w:rPr>
        <w:instrText>1.5</w:instrText>
      </w:r>
      <w:r w:rsidR="00EC0060">
        <w:rPr>
          <w:rFonts w:hint="eastAsia"/>
        </w:rPr>
        <w:instrText>（</w:instrText>
      </w:r>
      <w:r w:rsidR="00EC0060">
        <w:rPr>
          <w:rFonts w:hint="eastAsia"/>
        </w:rPr>
        <w:instrText>java</w:instrText>
      </w:r>
      <w:r w:rsidR="00EC0060">
        <w:rPr>
          <w:rFonts w:hint="eastAsia"/>
        </w:rPr>
        <w:instrText>作品）</w:instrText>
      </w:r>
      <w:r w:rsidR="00EC0060">
        <w:rPr>
          <w:rFonts w:hint="eastAsia"/>
        </w:rPr>
        <w:instrText>\\</w:instrText>
      </w:r>
      <w:r w:rsidR="00EC0060">
        <w:rPr>
          <w:rFonts w:hint="eastAsia"/>
        </w:rPr>
        <w:instrText>朵喵实习</w:instrText>
      </w:r>
      <w:r w:rsidR="00EC0060">
        <w:rPr>
          <w:rFonts w:hint="eastAsia"/>
        </w:rPr>
        <w:instrText>&amp;</w:instrText>
      </w:r>
      <w:r w:rsidR="00EC0060">
        <w:rPr>
          <w:rFonts w:hint="eastAsia"/>
        </w:rPr>
        <w:instrText>功能设计（</w:instrText>
      </w:r>
      <w:r w:rsidR="00EC0060">
        <w:rPr>
          <w:rFonts w:hint="eastAsia"/>
        </w:rPr>
        <w:instrText>java</w:instrText>
      </w:r>
      <w:r w:rsidR="00EC0060">
        <w:rPr>
          <w:rFonts w:hint="eastAsia"/>
        </w:rPr>
        <w:instrText>末作品）</w:instrText>
      </w:r>
      <w:r w:rsidR="00EC0060">
        <w:rPr>
          <w:rFonts w:hint="eastAsia"/>
        </w:rPr>
        <w:instrText>\\</w:instrText>
      </w:r>
      <w:r w:rsidR="00EC0060">
        <w:rPr>
          <w:rFonts w:hint="eastAsia"/>
        </w:rPr>
        <w:instrText>朵喵表设计</w:instrText>
      </w:r>
      <w:r w:rsidR="00EC0060">
        <w:rPr>
          <w:rFonts w:hint="eastAsia"/>
        </w:rPr>
        <w:instrText>1.1.xlsx</w:instrText>
      </w:r>
      <w:r w:rsidR="00EC0060">
        <w:instrText xml:space="preserve"> Sheet1!R101C2:R117C7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452"/>
        <w:gridCol w:w="1907"/>
        <w:gridCol w:w="1426"/>
        <w:gridCol w:w="517"/>
        <w:gridCol w:w="3782"/>
        <w:gridCol w:w="222"/>
      </w:tblGrid>
      <w:tr w:rsidR="006A02B6" w:rsidRPr="006A02B6" w:rsidTr="006A02B6">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9</w:t>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Pr="00A53085" w:rsidRDefault="00EE7ADC" w:rsidP="00EE7ADC">
      <w:pPr>
        <w:ind w:firstLineChars="200" w:firstLine="480"/>
      </w:pPr>
    </w:p>
    <w:p w:rsidR="00EE7ADC" w:rsidRPr="00357C7C" w:rsidRDefault="00EE7ADC" w:rsidP="00EE7AD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9</w:t>
      </w:r>
      <w:r w:rsidRPr="008B738C">
        <w:t xml:space="preserve"> </w:t>
      </w:r>
      <w:r w:rsidRPr="00EE7ADC">
        <w:rPr>
          <w:rFonts w:ascii="宋体" w:hAnsi="宋体"/>
          <w:color w:val="000000"/>
          <w:sz w:val="21"/>
          <w:szCs w:val="21"/>
        </w:rPr>
        <w:t>DM_ENT_RESUME</w:t>
      </w:r>
      <w:r w:rsidRPr="00357C7C">
        <w:rPr>
          <w:rFonts w:ascii="宋体" w:hAnsi="宋体" w:hint="eastAsia"/>
          <w:color w:val="000000"/>
          <w:sz w:val="21"/>
          <w:szCs w:val="21"/>
        </w:rPr>
        <w:t>表</w:t>
      </w:r>
    </w:p>
    <w:p w:rsidR="00EE7ADC" w:rsidRDefault="00EE7ADC" w:rsidP="00D73461">
      <w:pPr>
        <w:ind w:firstLineChars="200" w:firstLine="480"/>
      </w:pPr>
    </w:p>
    <w:p w:rsidR="00EE7ADC" w:rsidRDefault="00EE7ADC" w:rsidP="00D73461">
      <w:pPr>
        <w:ind w:firstLineChars="200" w:firstLine="480"/>
        <w:rPr>
          <w:sz w:val="20"/>
          <w:szCs w:val="20"/>
        </w:rPr>
      </w:pPr>
      <w:r>
        <w:fldChar w:fldCharType="begin"/>
      </w:r>
      <w:r>
        <w:instrText xml:space="preserve"> </w:instrText>
      </w:r>
      <w:r>
        <w:rPr>
          <w:rFonts w:hint="eastAsia"/>
        </w:rPr>
        <w:instrText xml:space="preserve">LINK </w:instrText>
      </w:r>
      <w:r w:rsidR="00EC0060">
        <w:instrText>Excel.Sheet.12</w:instrText>
      </w:r>
      <w:r w:rsidR="00EC0060">
        <w:rPr>
          <w:rFonts w:hint="eastAsia"/>
        </w:rPr>
        <w:instrText xml:space="preserve"> G:\\</w:instrText>
      </w:r>
      <w:r w:rsidR="00EC0060">
        <w:rPr>
          <w:rFonts w:hint="eastAsia"/>
        </w:rPr>
        <w:instrText>实习平台模拟设计</w:instrText>
      </w:r>
      <w:r w:rsidR="00EC0060">
        <w:rPr>
          <w:rFonts w:hint="eastAsia"/>
        </w:rPr>
        <w:instrText>1.5</w:instrText>
      </w:r>
      <w:r w:rsidR="00EC0060">
        <w:rPr>
          <w:rFonts w:hint="eastAsia"/>
        </w:rPr>
        <w:instrText>（</w:instrText>
      </w:r>
      <w:r w:rsidR="00EC0060">
        <w:rPr>
          <w:rFonts w:hint="eastAsia"/>
        </w:rPr>
        <w:instrText>java</w:instrText>
      </w:r>
      <w:r w:rsidR="00EC0060">
        <w:rPr>
          <w:rFonts w:hint="eastAsia"/>
        </w:rPr>
        <w:instrText>作品）</w:instrText>
      </w:r>
      <w:r w:rsidR="00EC0060">
        <w:rPr>
          <w:rFonts w:hint="eastAsia"/>
        </w:rPr>
        <w:instrText>\\</w:instrText>
      </w:r>
      <w:r w:rsidR="00EC0060">
        <w:rPr>
          <w:rFonts w:hint="eastAsia"/>
        </w:rPr>
        <w:instrText>朵喵实习</w:instrText>
      </w:r>
      <w:r w:rsidR="00EC0060">
        <w:rPr>
          <w:rFonts w:hint="eastAsia"/>
        </w:rPr>
        <w:instrText>&amp;</w:instrText>
      </w:r>
      <w:r w:rsidR="00EC0060">
        <w:rPr>
          <w:rFonts w:hint="eastAsia"/>
        </w:rPr>
        <w:instrText>功能设计（</w:instrText>
      </w:r>
      <w:r w:rsidR="00EC0060">
        <w:rPr>
          <w:rFonts w:hint="eastAsia"/>
        </w:rPr>
        <w:instrText>java</w:instrText>
      </w:r>
      <w:r w:rsidR="00EC0060">
        <w:rPr>
          <w:rFonts w:hint="eastAsia"/>
        </w:rPr>
        <w:instrText>末作品）</w:instrText>
      </w:r>
      <w:r w:rsidR="00EC0060">
        <w:rPr>
          <w:rFonts w:hint="eastAsia"/>
        </w:rPr>
        <w:instrText>\\</w:instrText>
      </w:r>
      <w:r w:rsidR="00EC0060">
        <w:rPr>
          <w:rFonts w:hint="eastAsia"/>
        </w:rPr>
        <w:instrText>朵喵表设计</w:instrText>
      </w:r>
      <w:r w:rsidR="00EC0060">
        <w:rPr>
          <w:rFonts w:hint="eastAsia"/>
        </w:rPr>
        <w:instrText>1.1.xlsx</w:instrText>
      </w:r>
      <w:r w:rsidR="00EC0060">
        <w:instrText xml:space="preserve"> Sheet1!R120C2:R131C7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4"/>
        <w:gridCol w:w="1800"/>
        <w:gridCol w:w="1884"/>
        <w:gridCol w:w="714"/>
        <w:gridCol w:w="3723"/>
        <w:gridCol w:w="222"/>
      </w:tblGrid>
      <w:tr w:rsidR="00EE7ADC" w:rsidRPr="00EE7ADC" w:rsidTr="00EE7ADC">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10</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10 </w:t>
      </w:r>
      <w:r w:rsidRPr="00A57589">
        <w:rPr>
          <w:rFonts w:ascii="宋体" w:hAnsi="宋体"/>
          <w:color w:val="000000"/>
          <w:sz w:val="21"/>
          <w:szCs w:val="21"/>
        </w:rPr>
        <w:t>DM_ENT_COLLECT</w:t>
      </w:r>
      <w:r w:rsidRPr="00357C7C">
        <w:rPr>
          <w:rFonts w:ascii="宋体" w:hAnsi="宋体" w:hint="eastAsia"/>
          <w:color w:val="000000"/>
          <w:sz w:val="21"/>
          <w:szCs w:val="21"/>
        </w:rPr>
        <w:t>表</w:t>
      </w: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EC0060">
        <w:instrText>Excel.Sheet.12</w:instrText>
      </w:r>
      <w:r w:rsidR="00EC0060">
        <w:rPr>
          <w:rFonts w:hint="eastAsia"/>
        </w:rPr>
        <w:instrText xml:space="preserve"> G:\\</w:instrText>
      </w:r>
      <w:r w:rsidR="00EC0060">
        <w:rPr>
          <w:rFonts w:hint="eastAsia"/>
        </w:rPr>
        <w:instrText>实习平台模拟设计</w:instrText>
      </w:r>
      <w:r w:rsidR="00EC0060">
        <w:rPr>
          <w:rFonts w:hint="eastAsia"/>
        </w:rPr>
        <w:instrText>1.5</w:instrText>
      </w:r>
      <w:r w:rsidR="00EC0060">
        <w:rPr>
          <w:rFonts w:hint="eastAsia"/>
        </w:rPr>
        <w:instrText>（</w:instrText>
      </w:r>
      <w:r w:rsidR="00EC0060">
        <w:rPr>
          <w:rFonts w:hint="eastAsia"/>
        </w:rPr>
        <w:instrText>java</w:instrText>
      </w:r>
      <w:r w:rsidR="00EC0060">
        <w:rPr>
          <w:rFonts w:hint="eastAsia"/>
        </w:rPr>
        <w:instrText>作品）</w:instrText>
      </w:r>
      <w:r w:rsidR="00EC0060">
        <w:rPr>
          <w:rFonts w:hint="eastAsia"/>
        </w:rPr>
        <w:instrText>\\</w:instrText>
      </w:r>
      <w:r w:rsidR="00EC0060">
        <w:rPr>
          <w:rFonts w:hint="eastAsia"/>
        </w:rPr>
        <w:instrText>朵喵实习</w:instrText>
      </w:r>
      <w:r w:rsidR="00EC0060">
        <w:rPr>
          <w:rFonts w:hint="eastAsia"/>
        </w:rPr>
        <w:instrText>&amp;</w:instrText>
      </w:r>
      <w:r w:rsidR="00EC0060">
        <w:rPr>
          <w:rFonts w:hint="eastAsia"/>
        </w:rPr>
        <w:instrText>功能设计（</w:instrText>
      </w:r>
      <w:r w:rsidR="00EC0060">
        <w:rPr>
          <w:rFonts w:hint="eastAsia"/>
        </w:rPr>
        <w:instrText>java</w:instrText>
      </w:r>
      <w:r w:rsidR="00EC0060">
        <w:rPr>
          <w:rFonts w:hint="eastAsia"/>
        </w:rPr>
        <w:instrText>末作品）</w:instrText>
      </w:r>
      <w:r w:rsidR="00EC0060">
        <w:rPr>
          <w:rFonts w:hint="eastAsia"/>
        </w:rPr>
        <w:instrText>\\</w:instrText>
      </w:r>
      <w:r w:rsidR="00EC0060">
        <w:rPr>
          <w:rFonts w:hint="eastAsia"/>
        </w:rPr>
        <w:instrText>朵喵表设计</w:instrText>
      </w:r>
      <w:r w:rsidR="00EC0060">
        <w:rPr>
          <w:rFonts w:hint="eastAsia"/>
        </w:rPr>
        <w:instrText>1.1.xlsx</w:instrText>
      </w:r>
      <w:r w:rsidR="00EC0060">
        <w:instrText xml:space="preserve"> Sheet1!R135C2:R142C7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256"/>
        <w:gridCol w:w="1491"/>
        <w:gridCol w:w="2086"/>
        <w:gridCol w:w="726"/>
        <w:gridCol w:w="3446"/>
        <w:gridCol w:w="222"/>
      </w:tblGrid>
      <w:tr w:rsidR="00A57589" w:rsidRPr="00A57589" w:rsidTr="00A57589">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A6743B">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56"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lastRenderedPageBreak/>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11</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11 </w:t>
      </w:r>
      <w:r w:rsidRPr="00A57589">
        <w:rPr>
          <w:rFonts w:ascii="宋体" w:hAnsi="宋体"/>
          <w:color w:val="000000"/>
          <w:sz w:val="21"/>
          <w:szCs w:val="21"/>
        </w:rPr>
        <w:t>DM_</w:t>
      </w:r>
      <w:r>
        <w:rPr>
          <w:rFonts w:ascii="宋体" w:hAnsi="宋体" w:hint="eastAsia"/>
          <w:color w:val="000000"/>
          <w:sz w:val="21"/>
          <w:szCs w:val="21"/>
        </w:rPr>
        <w:t>JOB</w:t>
      </w:r>
      <w:r w:rsidRPr="00A57589">
        <w:rPr>
          <w:rFonts w:ascii="宋体" w:hAnsi="宋体"/>
          <w:color w:val="000000"/>
          <w:sz w:val="21"/>
          <w:szCs w:val="21"/>
        </w:rPr>
        <w:t>_COLLECT</w:t>
      </w:r>
      <w:r w:rsidRPr="00357C7C">
        <w:rPr>
          <w:rFonts w:ascii="宋体" w:hAnsi="宋体" w:hint="eastAsia"/>
          <w:color w:val="000000"/>
          <w:sz w:val="21"/>
          <w:szCs w:val="21"/>
        </w:rPr>
        <w:t>表</w:t>
      </w:r>
    </w:p>
    <w:p w:rsidR="00A6743B" w:rsidRDefault="00A6743B" w:rsidP="00A6743B">
      <w:pPr>
        <w:rPr>
          <w:sz w:val="20"/>
          <w:szCs w:val="20"/>
        </w:rPr>
      </w:pPr>
      <w:r>
        <w:fldChar w:fldCharType="begin"/>
      </w:r>
      <w:r>
        <w:instrText xml:space="preserve"> </w:instrText>
      </w:r>
      <w:r>
        <w:rPr>
          <w:rFonts w:hint="eastAsia"/>
        </w:rPr>
        <w:instrText xml:space="preserve">LINK </w:instrText>
      </w:r>
      <w:r w:rsidR="00EC0060">
        <w:instrText>Excel.Sheet.12</w:instrText>
      </w:r>
      <w:r w:rsidR="00EC0060">
        <w:rPr>
          <w:rFonts w:hint="eastAsia"/>
        </w:rPr>
        <w:instrText xml:space="preserve"> G:\\</w:instrText>
      </w:r>
      <w:r w:rsidR="00EC0060">
        <w:rPr>
          <w:rFonts w:hint="eastAsia"/>
        </w:rPr>
        <w:instrText>实习平台模拟设计</w:instrText>
      </w:r>
      <w:r w:rsidR="00EC0060">
        <w:rPr>
          <w:rFonts w:hint="eastAsia"/>
        </w:rPr>
        <w:instrText>1.5</w:instrText>
      </w:r>
      <w:r w:rsidR="00EC0060">
        <w:rPr>
          <w:rFonts w:hint="eastAsia"/>
        </w:rPr>
        <w:instrText>（</w:instrText>
      </w:r>
      <w:r w:rsidR="00EC0060">
        <w:rPr>
          <w:rFonts w:hint="eastAsia"/>
        </w:rPr>
        <w:instrText>java</w:instrText>
      </w:r>
      <w:r w:rsidR="00EC0060">
        <w:rPr>
          <w:rFonts w:hint="eastAsia"/>
        </w:rPr>
        <w:instrText>作品）</w:instrText>
      </w:r>
      <w:r w:rsidR="00EC0060">
        <w:rPr>
          <w:rFonts w:hint="eastAsia"/>
        </w:rPr>
        <w:instrText>\\</w:instrText>
      </w:r>
      <w:r w:rsidR="00EC0060">
        <w:rPr>
          <w:rFonts w:hint="eastAsia"/>
        </w:rPr>
        <w:instrText>朵喵实习</w:instrText>
      </w:r>
      <w:r w:rsidR="00EC0060">
        <w:rPr>
          <w:rFonts w:hint="eastAsia"/>
        </w:rPr>
        <w:instrText>&amp;</w:instrText>
      </w:r>
      <w:r w:rsidR="00EC0060">
        <w:rPr>
          <w:rFonts w:hint="eastAsia"/>
        </w:rPr>
        <w:instrText>功能设计（</w:instrText>
      </w:r>
      <w:r w:rsidR="00EC0060">
        <w:rPr>
          <w:rFonts w:hint="eastAsia"/>
        </w:rPr>
        <w:instrText>java</w:instrText>
      </w:r>
      <w:r w:rsidR="00EC0060">
        <w:rPr>
          <w:rFonts w:hint="eastAsia"/>
        </w:rPr>
        <w:instrText>末作品）</w:instrText>
      </w:r>
      <w:r w:rsidR="00EC0060">
        <w:rPr>
          <w:rFonts w:hint="eastAsia"/>
        </w:rPr>
        <w:instrText>\\</w:instrText>
      </w:r>
      <w:r w:rsidR="00EC0060">
        <w:rPr>
          <w:rFonts w:hint="eastAsia"/>
        </w:rPr>
        <w:instrText>朵喵表设计</w:instrText>
      </w:r>
      <w:r w:rsidR="00EC0060">
        <w:rPr>
          <w:rFonts w:hint="eastAsia"/>
        </w:rPr>
        <w:instrText>1.1.xlsx</w:instrText>
      </w:r>
      <w:r w:rsidR="00EC0060">
        <w:instrText xml:space="preserve"> Sheet1!R145C2:R153C7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2182"/>
        <w:gridCol w:w="1771"/>
        <w:gridCol w:w="2018"/>
        <w:gridCol w:w="702"/>
        <w:gridCol w:w="3333"/>
        <w:gridCol w:w="222"/>
      </w:tblGrid>
      <w:tr w:rsidR="00A6743B" w:rsidRPr="00A6743B" w:rsidTr="00A6743B">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54"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357C7C" w:rsidRDefault="00EB2B5E" w:rsidP="00EB2B5E">
      <w:pPr>
        <w:pStyle w:val="2"/>
        <w:spacing w:before="120"/>
      </w:pPr>
      <w:bookmarkStart w:id="35" w:name="_Toc511519733"/>
      <w:r>
        <w:rPr>
          <w:rFonts w:hint="eastAsia"/>
        </w:rPr>
        <w:t xml:space="preserve">3.2 </w:t>
      </w:r>
      <w:r w:rsidRPr="00EB2B5E">
        <w:rPr>
          <w:rFonts w:hint="eastAsia"/>
        </w:rPr>
        <w:t>系统功能模块设计</w:t>
      </w:r>
      <w:bookmarkEnd w:id="35"/>
    </w:p>
    <w:p w:rsidR="00EB2B5E" w:rsidRDefault="00EB2B5E" w:rsidP="00EB2B5E">
      <w:pPr>
        <w:pStyle w:val="3"/>
        <w:spacing w:before="120"/>
      </w:pPr>
      <w:bookmarkStart w:id="36" w:name="_Toc511519734"/>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C845BB">
        <w:rPr>
          <w:rFonts w:hint="eastAsia"/>
        </w:rPr>
        <w:t>实习生</w:t>
      </w:r>
      <w:r w:rsidR="00866BA5">
        <w:rPr>
          <w:rFonts w:hint="eastAsia"/>
        </w:rPr>
        <w:t>功能</w:t>
      </w:r>
      <w:r>
        <w:rPr>
          <w:rFonts w:hint="eastAsia"/>
        </w:rPr>
        <w:t>模块</w:t>
      </w:r>
      <w:bookmarkEnd w:id="36"/>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EB2B5E" w:rsidRPr="00852E18">
        <w:rPr>
          <w:rFonts w:ascii="宋体" w:hAnsi="宋体" w:cs="宋体" w:hint="eastAsia"/>
        </w:rPr>
        <w:t>实现以下功能模块</w:t>
      </w:r>
      <w:r w:rsidR="00EB2B5E">
        <w:rPr>
          <w:rFonts w:ascii="宋体" w:hAnsi="宋体" w:cs="宋体" w:hint="eastAsia"/>
        </w:rPr>
        <w:t>，如图3</w:t>
      </w:r>
      <w:r>
        <w:rPr>
          <w:rFonts w:ascii="宋体" w:hAnsi="宋体" w:cs="宋体" w:hint="eastAsia"/>
        </w:rPr>
        <w:t>-</w:t>
      </w:r>
      <w:r>
        <w:rPr>
          <w:rFonts w:ascii="宋体" w:hAnsi="宋体" w:cs="宋体"/>
        </w:rPr>
        <w:t>2</w:t>
      </w:r>
      <w:r w:rsidR="00EB2B5E">
        <w:rPr>
          <w:rFonts w:ascii="宋体" w:hAnsi="宋体" w:cs="宋体" w:hint="eastAsia"/>
        </w:rPr>
        <w:t>所示</w:t>
      </w:r>
      <w:r w:rsidR="00C95870">
        <w:rPr>
          <w:rFonts w:ascii="宋体" w:hAnsi="宋体" w:cs="宋体" w:hint="eastAsia"/>
        </w:rPr>
        <w:t>。</w:t>
      </w:r>
    </w:p>
    <w:p w:rsidR="00EB2B5E" w:rsidRDefault="00E749A7" w:rsidP="00EB2B5E">
      <w:pPr>
        <w:ind w:firstLineChars="200" w:firstLine="480"/>
        <w:rPr>
          <w:rFonts w:ascii="宋体" w:hAnsi="宋体" w:cs="宋体"/>
        </w:rPr>
      </w:pPr>
      <w:r>
        <w:rPr>
          <w:noProof/>
        </w:rPr>
        <w:drawing>
          <wp:inline distT="0" distB="0" distL="0" distR="0" wp14:anchorId="42BA4C3D" wp14:editId="7A6A65F2">
            <wp:extent cx="5759450" cy="23780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378075"/>
                    </a:xfrm>
                    <a:prstGeom prst="rect">
                      <a:avLst/>
                    </a:prstGeom>
                  </pic:spPr>
                </pic:pic>
              </a:graphicData>
            </a:graphic>
          </wp:inline>
        </w:drawing>
      </w:r>
    </w:p>
    <w:p w:rsidR="00EB2B5E" w:rsidRDefault="00EB2B5E" w:rsidP="00EB2B5E">
      <w:pPr>
        <w:ind w:firstLineChars="200" w:firstLine="420"/>
        <w:jc w:val="center"/>
        <w:rPr>
          <w:rFonts w:ascii="宋体" w:hAnsi="宋体"/>
          <w:sz w:val="21"/>
          <w:szCs w:val="21"/>
        </w:rPr>
      </w:pPr>
      <w:r w:rsidRPr="00EB2B5E">
        <w:rPr>
          <w:rFonts w:ascii="宋体" w:hAnsi="宋体" w:hint="eastAsia"/>
          <w:sz w:val="21"/>
          <w:szCs w:val="21"/>
        </w:rPr>
        <w:t>图3</w:t>
      </w:r>
      <w:r w:rsidR="00CF3141">
        <w:rPr>
          <w:rFonts w:ascii="宋体" w:hAnsi="宋体" w:hint="eastAsia"/>
          <w:sz w:val="21"/>
          <w:szCs w:val="21"/>
        </w:rPr>
        <w:t>-</w:t>
      </w:r>
      <w:r w:rsidR="00CF3141">
        <w:rPr>
          <w:rFonts w:ascii="宋体" w:hAnsi="宋体"/>
          <w:sz w:val="21"/>
          <w:szCs w:val="21"/>
        </w:rPr>
        <w:t>2</w:t>
      </w:r>
      <w:r w:rsidRPr="00EB2B5E">
        <w:rPr>
          <w:rFonts w:ascii="宋体" w:hAnsi="宋体" w:hint="eastAsia"/>
          <w:sz w:val="21"/>
          <w:szCs w:val="21"/>
        </w:rPr>
        <w:t xml:space="preserve"> </w:t>
      </w:r>
      <w:r w:rsidR="00CF3141">
        <w:rPr>
          <w:rFonts w:ascii="宋体" w:hAnsi="宋体" w:hint="eastAsia"/>
          <w:sz w:val="21"/>
          <w:szCs w:val="21"/>
        </w:rPr>
        <w:t>实习生功能</w:t>
      </w:r>
      <w:r w:rsidRPr="00EB2B5E">
        <w:rPr>
          <w:rFonts w:ascii="宋体" w:hAnsi="宋体" w:hint="eastAsia"/>
          <w:sz w:val="21"/>
          <w:szCs w:val="21"/>
        </w:rPr>
        <w:t>模块</w:t>
      </w:r>
      <w:r w:rsidR="00C7793C">
        <w:rPr>
          <w:rFonts w:ascii="宋体" w:hAnsi="宋体" w:hint="eastAsia"/>
          <w:sz w:val="21"/>
          <w:szCs w:val="21"/>
        </w:rPr>
        <w:t>功能</w:t>
      </w:r>
      <w:r w:rsidRPr="00EB2B5E">
        <w:rPr>
          <w:rFonts w:ascii="宋体" w:hAnsi="宋体" w:hint="eastAsia"/>
          <w:sz w:val="21"/>
          <w:szCs w:val="21"/>
        </w:rPr>
        <w:t>划分图</w:t>
      </w: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(5) </w:t>
      </w:r>
      <w:r w:rsidR="00430E9E">
        <w:rPr>
          <w:rFonts w:ascii="宋体" w:hAnsi="宋体" w:cs="宋体" w:hint="eastAsia"/>
        </w:rPr>
        <w:t>我的猫侍</w:t>
      </w:r>
      <w:r w:rsidR="00D47CD2">
        <w:rPr>
          <w:rFonts w:ascii="宋体" w:hAnsi="宋体" w:cs="宋体" w:hint="eastAsia"/>
        </w:rPr>
        <w:t>：该模块</w:t>
      </w:r>
      <w:r w:rsidR="00430E9E">
        <w:rPr>
          <w:rFonts w:ascii="宋体" w:hAnsi="宋体" w:cs="宋体" w:hint="eastAsia"/>
        </w:rPr>
        <w:t>针对猫侍社区论坛</w:t>
      </w:r>
      <w:r w:rsidR="00801C95">
        <w:rPr>
          <w:rFonts w:ascii="宋体" w:hAnsi="宋体" w:cs="宋体" w:hint="eastAsia"/>
        </w:rPr>
        <w:t>实习生对应的账户管理，包括初始化（不可修改）的代号名字显示；对评论的管理以及对回复信息的查看，评论可以删除，评论相关的回复也会一并删除</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(6) </w:t>
      </w:r>
      <w:r w:rsidR="002F1E62">
        <w:rPr>
          <w:rFonts w:ascii="宋体" w:hAnsi="宋体" w:cs="宋体" w:hint="eastAsia"/>
        </w:rPr>
        <w:t>我的课程</w:t>
      </w:r>
      <w:r w:rsidR="00D47CD2">
        <w:rPr>
          <w:rFonts w:ascii="宋体" w:hAnsi="宋体" w:cs="宋体" w:hint="eastAsia"/>
        </w:rPr>
        <w:t>：</w:t>
      </w:r>
      <w:r w:rsidR="006B7AE8">
        <w:rPr>
          <w:rFonts w:ascii="宋体" w:hAnsi="宋体" w:cs="宋体" w:hint="eastAsia"/>
        </w:rPr>
        <w:t>在这里展示的是对应朵喵学院已添加的课程，用户可以点击这些课程进行学习相关的就业知识；实习生用户可以删除已添加的课程，总之实习生用户只具有</w:t>
      </w:r>
      <w:r w:rsidR="005E5B67">
        <w:rPr>
          <w:rFonts w:ascii="宋体" w:hAnsi="宋体" w:cs="宋体" w:hint="eastAsia"/>
        </w:rPr>
        <w:t>添加，删除，查看权限，没有修改权限</w:t>
      </w:r>
      <w:r w:rsidR="00D47CD2">
        <w:rPr>
          <w:rFonts w:ascii="宋体" w:hAnsi="宋体" w:cs="宋体" w:hint="eastAsia"/>
        </w:rPr>
        <w:t>。</w:t>
      </w:r>
    </w:p>
    <w:p w:rsidR="00D47CD2" w:rsidRPr="00D47CD2" w:rsidRDefault="00621156" w:rsidP="00830C5E">
      <w:pPr>
        <w:ind w:firstLineChars="200" w:firstLine="480"/>
        <w:rPr>
          <w:rFonts w:ascii="宋体" w:hAnsi="宋体" w:cs="宋体"/>
        </w:rPr>
      </w:pPr>
      <w:r>
        <w:rPr>
          <w:rFonts w:ascii="宋体" w:hAnsi="宋体" w:cs="宋体" w:hint="eastAsia"/>
        </w:rPr>
        <w:t xml:space="preserve">(7)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37" w:name="_Toc511519735"/>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Pr>
          <w:rFonts w:hint="eastAsia"/>
        </w:rPr>
        <w:t xml:space="preserve"> </w:t>
      </w:r>
      <w:r w:rsidR="009F379E">
        <w:rPr>
          <w:rFonts w:hint="eastAsia"/>
        </w:rPr>
        <w:t>HR功能</w:t>
      </w:r>
      <w:r>
        <w:rPr>
          <w:rFonts w:hint="eastAsia"/>
        </w:rPr>
        <w:t>模块</w:t>
      </w:r>
      <w:bookmarkEnd w:id="37"/>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模块主要实现了以下几个功能模块，如图3</w:t>
      </w:r>
      <w:r>
        <w:rPr>
          <w:rFonts w:ascii="宋体" w:hAnsi="宋体" w:hint="eastAsia"/>
        </w:rPr>
        <w:t>-</w:t>
      </w:r>
      <w:r>
        <w:rPr>
          <w:rFonts w:ascii="宋体" w:hAnsi="宋体"/>
        </w:rPr>
        <w:t>3</w:t>
      </w:r>
      <w:r w:rsidR="00A20B31" w:rsidRPr="00A20B31">
        <w:rPr>
          <w:rFonts w:ascii="宋体" w:hAnsi="宋体" w:hint="eastAsia"/>
        </w:rPr>
        <w:t>所示：</w:t>
      </w:r>
    </w:p>
    <w:p w:rsidR="008B4586" w:rsidRDefault="00DF00D5" w:rsidP="00F5485C">
      <w:r>
        <w:rPr>
          <w:noProof/>
        </w:rPr>
        <w:lastRenderedPageBreak/>
        <w:drawing>
          <wp:inline distT="0" distB="0" distL="0" distR="0" wp14:anchorId="2DFBF5CC" wp14:editId="361156B2">
            <wp:extent cx="5759450" cy="2393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93950"/>
                    </a:xfrm>
                    <a:prstGeom prst="rect">
                      <a:avLst/>
                    </a:prstGeom>
                  </pic:spPr>
                </pic:pic>
              </a:graphicData>
            </a:graphic>
          </wp:inline>
        </w:drawing>
      </w:r>
    </w:p>
    <w:p w:rsidR="00A20B31" w:rsidRPr="008B4586" w:rsidRDefault="00C7793C" w:rsidP="008B4586">
      <w:pPr>
        <w:ind w:firstLineChars="200" w:firstLine="420"/>
        <w:jc w:val="center"/>
        <w:rPr>
          <w:rFonts w:ascii="宋体" w:hAnsi="宋体"/>
          <w:sz w:val="21"/>
          <w:szCs w:val="21"/>
        </w:rPr>
      </w:pPr>
      <w:r w:rsidRPr="008B4586">
        <w:rPr>
          <w:rFonts w:ascii="宋体" w:hAnsi="宋体" w:hint="eastAsia"/>
          <w:sz w:val="21"/>
          <w:szCs w:val="21"/>
        </w:rPr>
        <w:t>图3</w:t>
      </w:r>
      <w:r w:rsidR="009F379E">
        <w:rPr>
          <w:rFonts w:ascii="宋体" w:hAnsi="宋体" w:hint="eastAsia"/>
          <w:sz w:val="21"/>
          <w:szCs w:val="21"/>
        </w:rPr>
        <w:t>-</w:t>
      </w:r>
      <w:r w:rsidR="009F379E">
        <w:rPr>
          <w:rFonts w:ascii="宋体" w:hAnsi="宋体"/>
          <w:sz w:val="21"/>
          <w:szCs w:val="21"/>
        </w:rPr>
        <w:t>3</w:t>
      </w:r>
      <w:r w:rsidRPr="008B4586">
        <w:rPr>
          <w:rFonts w:ascii="宋体" w:hAnsi="宋体" w:hint="eastAsia"/>
          <w:sz w:val="21"/>
          <w:szCs w:val="21"/>
        </w:rPr>
        <w:t xml:space="preserve"> </w:t>
      </w:r>
      <w:r w:rsidR="009F379E">
        <w:rPr>
          <w:rFonts w:ascii="宋体" w:hAnsi="宋体" w:hint="eastAsia"/>
          <w:sz w:val="21"/>
          <w:szCs w:val="21"/>
        </w:rPr>
        <w:t>HR用户</w:t>
      </w:r>
      <w:r w:rsidRPr="008B4586">
        <w:rPr>
          <w:rFonts w:ascii="宋体" w:hAnsi="宋体" w:hint="eastAsia"/>
          <w:sz w:val="21"/>
          <w:szCs w:val="21"/>
        </w:rPr>
        <w:t>模块功能划分图</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lastRenderedPageBreak/>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EB2B5E" w:rsidRDefault="00EB2B5E" w:rsidP="00EB2B5E">
      <w:pPr>
        <w:pStyle w:val="3"/>
        <w:spacing w:before="120"/>
      </w:pPr>
      <w:bookmarkStart w:id="38" w:name="_Toc511519736"/>
      <w:r>
        <w:rPr>
          <w:rFonts w:hint="eastAsia"/>
        </w:rPr>
        <w:t>3.2.</w:t>
      </w:r>
      <w:r w:rsidR="00AB3CCD">
        <w:t>3</w:t>
      </w:r>
      <w:r>
        <w:rPr>
          <w:rFonts w:hint="eastAsia"/>
        </w:rPr>
        <w:t xml:space="preserve"> 后台管理</w:t>
      </w:r>
      <w:r w:rsidR="001F7D39">
        <w:rPr>
          <w:rFonts w:hint="eastAsia"/>
        </w:rPr>
        <w:t>系统</w:t>
      </w:r>
      <w:r>
        <w:rPr>
          <w:rFonts w:hint="eastAsia"/>
        </w:rPr>
        <w:t>模块</w:t>
      </w:r>
      <w:bookmarkEnd w:id="38"/>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几个功能模块，如图3</w:t>
      </w:r>
      <w:r w:rsidR="00A5069C">
        <w:rPr>
          <w:rFonts w:ascii="宋体" w:hAnsi="宋体" w:hint="eastAsia"/>
        </w:rPr>
        <w:t>-</w:t>
      </w:r>
      <w:r w:rsidR="00622C34" w:rsidRPr="00622C34">
        <w:rPr>
          <w:rFonts w:ascii="宋体" w:hAnsi="宋体" w:hint="eastAsia"/>
        </w:rPr>
        <w:t>4所示：</w:t>
      </w:r>
    </w:p>
    <w:p w:rsidR="00622C34" w:rsidRDefault="00622C34" w:rsidP="00EB2B5E"/>
    <w:p w:rsidR="00622C34" w:rsidRDefault="0035150C" w:rsidP="00622C34">
      <w:pPr>
        <w:jc w:val="center"/>
      </w:pPr>
      <w:r>
        <w:rPr>
          <w:noProof/>
        </w:rPr>
        <w:drawing>
          <wp:inline distT="0" distB="0" distL="0" distR="0" wp14:anchorId="0F382E2E" wp14:editId="08D68842">
            <wp:extent cx="5759450" cy="26606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60650"/>
                    </a:xfrm>
                    <a:prstGeom prst="rect">
                      <a:avLst/>
                    </a:prstGeom>
                  </pic:spPr>
                </pic:pic>
              </a:graphicData>
            </a:graphic>
          </wp:inline>
        </w:drawing>
      </w:r>
    </w:p>
    <w:p w:rsidR="00622C34" w:rsidRPr="00622C34" w:rsidRDefault="00622C34" w:rsidP="00622C34">
      <w:pPr>
        <w:jc w:val="center"/>
        <w:rPr>
          <w:rFonts w:ascii="宋体" w:hAnsi="宋体"/>
          <w:sz w:val="21"/>
          <w:szCs w:val="21"/>
        </w:rPr>
      </w:pPr>
      <w:r w:rsidRPr="00622C34">
        <w:rPr>
          <w:rFonts w:ascii="宋体" w:hAnsi="宋体" w:hint="eastAsia"/>
          <w:sz w:val="21"/>
          <w:szCs w:val="21"/>
        </w:rPr>
        <w:t>图3</w:t>
      </w:r>
      <w:r w:rsidR="00A5069C">
        <w:rPr>
          <w:rFonts w:ascii="宋体" w:hAnsi="宋体" w:hint="eastAsia"/>
          <w:sz w:val="21"/>
          <w:szCs w:val="21"/>
        </w:rPr>
        <w:t>-</w:t>
      </w:r>
      <w:r w:rsidRPr="00622C34">
        <w:rPr>
          <w:rFonts w:ascii="宋体" w:hAnsi="宋体" w:hint="eastAsia"/>
          <w:sz w:val="21"/>
          <w:szCs w:val="21"/>
        </w:rPr>
        <w:t>4 后台管理</w:t>
      </w:r>
      <w:r w:rsidR="001F7D39">
        <w:rPr>
          <w:rFonts w:ascii="宋体" w:hAnsi="宋体" w:hint="eastAsia"/>
          <w:sz w:val="21"/>
          <w:szCs w:val="21"/>
        </w:rPr>
        <w:t>系统</w:t>
      </w:r>
      <w:r w:rsidRPr="00622C34">
        <w:rPr>
          <w:rFonts w:ascii="宋体" w:hAnsi="宋体" w:hint="eastAsia"/>
          <w:sz w:val="21"/>
          <w:szCs w:val="21"/>
        </w:rPr>
        <w:t>模块功能划分图</w:t>
      </w: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lastRenderedPageBreak/>
        <w:t xml:space="preserve">(6) </w:t>
      </w:r>
      <w:r w:rsidR="00DC2DFB">
        <w:rPr>
          <w:rFonts w:ascii="宋体" w:hAnsi="宋体" w:cs="宋体" w:hint="eastAsia"/>
        </w:rPr>
        <w:t>企业增值服务统计</w:t>
      </w:r>
      <w:r w:rsidR="00FB3F30">
        <w:rPr>
          <w:rFonts w:ascii="宋体" w:hAnsi="宋体" w:hint="eastAsia"/>
        </w:rPr>
        <w:t>：</w:t>
      </w:r>
      <w:r w:rsidR="00DC2DFB">
        <w:rPr>
          <w:rFonts w:ascii="宋体" w:hAnsi="宋体" w:hint="eastAsia"/>
        </w:rPr>
        <w:t>录入报名加入首页企业l</w:t>
      </w:r>
      <w:r w:rsidR="00DC2DFB">
        <w:rPr>
          <w:rFonts w:ascii="宋体" w:hAnsi="宋体"/>
        </w:rPr>
        <w:t>ogo</w:t>
      </w:r>
      <w:r w:rsidR="00DC2DFB">
        <w:rPr>
          <w:rFonts w:ascii="宋体" w:hAnsi="宋体" w:hint="eastAsia"/>
        </w:rPr>
        <w:t>展示的HR用户以及所对应的企业信息，然后通知前端人员对页面进行实时更新</w:t>
      </w:r>
      <w:r w:rsidR="00FB3F30">
        <w:rPr>
          <w:rFonts w:ascii="宋体" w:hAnsi="宋体" w:hint="eastAsia"/>
        </w:rPr>
        <w:t>。</w:t>
      </w:r>
    </w:p>
    <w:p w:rsidR="00FB3F30" w:rsidRPr="007F3CCE" w:rsidRDefault="00621156" w:rsidP="00FB3F30">
      <w:pPr>
        <w:ind w:firstLineChars="200" w:firstLine="480"/>
        <w:rPr>
          <w:rFonts w:ascii="宋体" w:hAnsi="宋体"/>
        </w:rPr>
      </w:pPr>
      <w:r>
        <w:rPr>
          <w:rFonts w:ascii="宋体" w:hAnsi="宋体" w:cs="宋体" w:hint="eastAsia"/>
        </w:rPr>
        <w:t xml:space="preserve">(7) </w:t>
      </w:r>
      <w:r w:rsidR="004037B1">
        <w:rPr>
          <w:rFonts w:ascii="宋体" w:hAnsi="宋体" w:cs="宋体" w:hint="eastAsia"/>
        </w:rPr>
        <w:t>退出</w:t>
      </w:r>
      <w:r w:rsidR="00FB3F30">
        <w:rPr>
          <w:rFonts w:ascii="宋体" w:hAnsi="宋体" w:hint="eastAsia"/>
        </w:rPr>
        <w:t>：</w:t>
      </w:r>
      <w:r w:rsidR="004037B1">
        <w:rPr>
          <w:rFonts w:ascii="宋体" w:hAnsi="宋体" w:hint="eastAsia"/>
        </w:rPr>
        <w:t>删除s</w:t>
      </w:r>
      <w:r w:rsidR="004037B1">
        <w:rPr>
          <w:rFonts w:ascii="宋体" w:hAnsi="宋体"/>
        </w:rPr>
        <w:t>ession</w:t>
      </w:r>
      <w:r w:rsidR="004037B1">
        <w:rPr>
          <w:rFonts w:ascii="宋体" w:hAnsi="宋体" w:hint="eastAsia"/>
        </w:rPr>
        <w:t>中所存储有关管理员账户的信息</w:t>
      </w:r>
      <w:r w:rsidR="00FB3F30">
        <w:rPr>
          <w:rFonts w:ascii="宋体" w:hAnsi="宋体" w:hint="eastAsia"/>
        </w:rPr>
        <w:t>。</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0B6475">
      <w:pPr>
        <w:rPr>
          <w:rFonts w:ascii="宋体" w:hAnsi="宋体"/>
        </w:rPr>
      </w:pPr>
    </w:p>
    <w:p w:rsidR="00955F42" w:rsidRDefault="00955F42" w:rsidP="00955F42">
      <w:pPr>
        <w:pStyle w:val="2"/>
        <w:spacing w:before="120"/>
      </w:pPr>
      <w:bookmarkStart w:id="39" w:name="_Toc511519737"/>
      <w:r>
        <w:rPr>
          <w:rFonts w:hint="eastAsia"/>
        </w:rPr>
        <w:t>3.3界面设计</w:t>
      </w:r>
      <w:bookmarkEnd w:id="39"/>
    </w:p>
    <w:p w:rsidR="001A0F33" w:rsidRPr="001A0F33" w:rsidRDefault="001A0F33" w:rsidP="001A0F33">
      <w:r>
        <w:rPr>
          <w:rFonts w:hint="eastAsia"/>
        </w:rPr>
        <w:tab/>
      </w:r>
      <w:r w:rsidR="00162A6B">
        <w:rPr>
          <w:rFonts w:hint="eastAsia"/>
        </w:rPr>
        <w:t>下面罗列本系统其中</w:t>
      </w:r>
      <w:r>
        <w:rPr>
          <w:rFonts w:hint="eastAsia"/>
        </w:rPr>
        <w:t>一些代表性的设计</w:t>
      </w:r>
      <w:r w:rsidR="00497BC1">
        <w:rPr>
          <w:rFonts w:hint="eastAsia"/>
        </w:rPr>
        <w:t>。</w:t>
      </w:r>
    </w:p>
    <w:p w:rsidR="00955F42" w:rsidRPr="00955F42" w:rsidRDefault="00955F42" w:rsidP="00955F42">
      <w:pPr>
        <w:pStyle w:val="3"/>
        <w:spacing w:before="120"/>
      </w:pPr>
      <w:bookmarkStart w:id="40" w:name="_Toc201124058"/>
      <w:bookmarkStart w:id="41" w:name="_Toc201124320"/>
      <w:bookmarkStart w:id="42" w:name="_Toc201128681"/>
      <w:bookmarkStart w:id="43" w:name="_Toc201143391"/>
      <w:bookmarkStart w:id="44" w:name="_Toc201144424"/>
      <w:bookmarkStart w:id="45" w:name="_Toc201145426"/>
      <w:bookmarkStart w:id="46" w:name="_Toc201156073"/>
      <w:bookmarkStart w:id="47" w:name="_Toc201156239"/>
      <w:bookmarkStart w:id="48" w:name="_Toc201160133"/>
      <w:bookmarkStart w:id="49" w:name="_Toc201196095"/>
      <w:bookmarkStart w:id="50" w:name="_Toc201209461"/>
      <w:bookmarkStart w:id="51" w:name="_Toc201209553"/>
      <w:bookmarkStart w:id="52" w:name="_Toc201226357"/>
      <w:bookmarkStart w:id="53" w:name="_Toc201303928"/>
      <w:bookmarkStart w:id="54" w:name="_Toc201305889"/>
      <w:bookmarkStart w:id="55" w:name="_Toc201308669"/>
      <w:bookmarkStart w:id="56" w:name="_Toc201309241"/>
      <w:bookmarkStart w:id="57" w:name="_Toc201324805"/>
      <w:bookmarkStart w:id="58" w:name="_Toc201325052"/>
      <w:bookmarkStart w:id="59" w:name="_Toc201333739"/>
      <w:bookmarkStart w:id="60" w:name="_Toc201335524"/>
      <w:bookmarkStart w:id="61" w:name="_Toc201336689"/>
      <w:bookmarkStart w:id="62" w:name="_Toc201337317"/>
      <w:bookmarkStart w:id="63" w:name="_Toc201369593"/>
      <w:bookmarkStart w:id="64" w:name="_Toc201372791"/>
      <w:bookmarkStart w:id="65" w:name="_Toc201373374"/>
      <w:bookmarkStart w:id="66" w:name="_Toc201375102"/>
      <w:bookmarkStart w:id="67" w:name="_Toc201375953"/>
      <w:bookmarkStart w:id="68" w:name="_Toc201394848"/>
      <w:bookmarkStart w:id="69" w:name="_Toc201400302"/>
      <w:bookmarkStart w:id="70" w:name="_Toc201417314"/>
      <w:bookmarkStart w:id="71" w:name="_Toc201464942"/>
      <w:bookmarkStart w:id="72" w:name="_Toc200706795"/>
      <w:bookmarkStart w:id="73" w:name="_Toc200706963"/>
      <w:bookmarkStart w:id="74" w:name="_Toc200707111"/>
      <w:bookmarkStart w:id="75" w:name="_Toc200707334"/>
      <w:bookmarkStart w:id="76" w:name="_Toc200710130"/>
      <w:bookmarkStart w:id="77" w:name="_Toc200711030"/>
      <w:bookmarkStart w:id="78" w:name="_Toc200791841"/>
      <w:bookmarkStart w:id="79" w:name="_Toc200791983"/>
      <w:bookmarkStart w:id="80" w:name="_Toc511519738"/>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3.3.1</w:t>
        </w:r>
      </w:smartTag>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00162A6B">
        <w:rPr>
          <w:rFonts w:hint="eastAsia"/>
        </w:rPr>
        <w:t>实习生</w:t>
      </w:r>
      <w:r w:rsidR="00A52DD0">
        <w:rPr>
          <w:rFonts w:hint="eastAsia"/>
        </w:rPr>
        <w:t>用户</w:t>
      </w:r>
      <w:r w:rsidR="006E44DD">
        <w:rPr>
          <w:rFonts w:hint="eastAsia"/>
        </w:rPr>
        <w:t>模块</w:t>
      </w:r>
      <w:r w:rsidRPr="00955F42">
        <w:rPr>
          <w:rFonts w:hint="eastAsia"/>
        </w:rPr>
        <w:t>界面设计</w:t>
      </w:r>
      <w:bookmarkEnd w:id="80"/>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(1) </w:t>
      </w:r>
      <w:r w:rsidR="006E44DD">
        <w:rPr>
          <w:rFonts w:ascii="宋体" w:hAnsi="宋体" w:cs="宋体" w:hint="eastAsia"/>
        </w:rPr>
        <w:t>实习生模块个人中心</w:t>
      </w:r>
      <w:r w:rsidR="00955F42" w:rsidRPr="00015856">
        <w:rPr>
          <w:rFonts w:ascii="宋体" w:hAnsi="宋体" w:cs="宋体" w:hint="eastAsia"/>
        </w:rPr>
        <w:t>首页显示效果如图3</w:t>
      </w:r>
      <w:r w:rsidR="006E44DD">
        <w:rPr>
          <w:rFonts w:ascii="宋体" w:hAnsi="宋体" w:cs="宋体" w:hint="eastAsia"/>
        </w:rPr>
        <w:t>-</w:t>
      </w:r>
      <w:r w:rsidR="00CB0A2C">
        <w:rPr>
          <w:rFonts w:ascii="宋体" w:hAnsi="宋体" w:cs="宋体" w:hint="eastAsia"/>
        </w:rPr>
        <w:t>5</w:t>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rPr>
      </w:pPr>
    </w:p>
    <w:p w:rsidR="008A1BFC" w:rsidRPr="008A1BFC" w:rsidRDefault="008A1BFC" w:rsidP="008A1BFC">
      <w:pPr>
        <w:tabs>
          <w:tab w:val="clear" w:pos="377"/>
        </w:tabs>
        <w:spacing w:line="240" w:lineRule="auto"/>
        <w:jc w:val="left"/>
        <w:rPr>
          <w:rFonts w:ascii="宋体" w:hAnsi="宋体" w:cs="宋体"/>
        </w:rPr>
      </w:pPr>
      <w:r w:rsidRPr="008A1BFC">
        <w:rPr>
          <w:rFonts w:ascii="宋体" w:hAnsi="宋体" w:cs="宋体"/>
          <w:noProof/>
        </w:rPr>
        <w:lastRenderedPageBreak/>
        <w:drawing>
          <wp:inline distT="0" distB="0" distL="0" distR="0">
            <wp:extent cx="5775159" cy="5895473"/>
            <wp:effectExtent l="0" t="0" r="0" b="0"/>
            <wp:docPr id="90" name="图片 90"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401" cy="5901845"/>
                    </a:xfrm>
                    <a:prstGeom prst="rect">
                      <a:avLst/>
                    </a:prstGeom>
                    <a:noFill/>
                    <a:ln>
                      <a:noFill/>
                    </a:ln>
                  </pic:spPr>
                </pic:pic>
              </a:graphicData>
            </a:graphic>
          </wp:inline>
        </w:drawing>
      </w:r>
    </w:p>
    <w:p w:rsidR="00955F42" w:rsidRPr="003D463B" w:rsidRDefault="00955F42" w:rsidP="00955F42">
      <w:pPr>
        <w:adjustRightInd w:val="0"/>
        <w:snapToGrid w:val="0"/>
        <w:jc w:val="center"/>
        <w:rPr>
          <w:color w:val="000000"/>
        </w:rPr>
      </w:pP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6E44DD">
        <w:rPr>
          <w:rFonts w:ascii="宋体" w:hAnsi="宋体" w:hint="eastAsia"/>
          <w:color w:val="000000"/>
          <w:sz w:val="21"/>
          <w:szCs w:val="21"/>
        </w:rPr>
        <w:t>-</w:t>
      </w:r>
      <w:r w:rsidRPr="00CB0A2C">
        <w:rPr>
          <w:rFonts w:ascii="宋体" w:hAnsi="宋体" w:hint="eastAsia"/>
          <w:color w:val="000000"/>
          <w:sz w:val="21"/>
          <w:szCs w:val="21"/>
        </w:rPr>
        <w:t>5主页</w:t>
      </w: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(2) </w:t>
      </w:r>
      <w:r w:rsidR="00CD4D82">
        <w:rPr>
          <w:rFonts w:ascii="宋体" w:hAnsi="宋体" w:cs="宋体" w:hint="eastAsia"/>
        </w:rPr>
        <w:t>实习生</w:t>
      </w:r>
      <w:r w:rsidR="00955F42" w:rsidRPr="00015856">
        <w:rPr>
          <w:rFonts w:ascii="宋体" w:hAnsi="宋体" w:cs="宋体"/>
        </w:rPr>
        <w:t>用户注册</w:t>
      </w:r>
      <w:r w:rsidR="00955F42" w:rsidRPr="00015856">
        <w:rPr>
          <w:rFonts w:ascii="宋体" w:hAnsi="宋体" w:cs="宋体" w:hint="eastAsia"/>
        </w:rPr>
        <w:t>页面如图3</w:t>
      </w:r>
      <w:r w:rsidR="00CD4D82">
        <w:rPr>
          <w:rFonts w:ascii="宋体" w:hAnsi="宋体" w:cs="宋体" w:hint="eastAsia"/>
        </w:rPr>
        <w:t>-</w:t>
      </w:r>
      <w:r w:rsidR="00955F42">
        <w:rPr>
          <w:rFonts w:ascii="宋体" w:hAnsi="宋体" w:cs="宋体" w:hint="eastAsia"/>
        </w:rPr>
        <w:t>6</w:t>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rPr>
      </w:pP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6087979" cy="5725983"/>
            <wp:effectExtent l="0" t="0" r="8255" b="8255"/>
            <wp:docPr id="91" name="图片 91"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4461" cy="5788512"/>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b/>
          <w:color w:val="000000"/>
          <w:szCs w:val="21"/>
        </w:rPr>
      </w:pPr>
    </w:p>
    <w:p w:rsidR="00955F42" w:rsidRPr="00CB0A2C" w:rsidRDefault="00955F42" w:rsidP="00955F42">
      <w:pPr>
        <w:adjustRightInd w:val="0"/>
        <w:snapToGrid w:val="0"/>
        <w:jc w:val="center"/>
        <w:rPr>
          <w:rFonts w:ascii="宋体" w:hAnsi="宋体" w:cs="宋体"/>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6</w:t>
      </w:r>
      <w:r w:rsidR="00CD4D82">
        <w:rPr>
          <w:rFonts w:ascii="宋体" w:hAnsi="宋体" w:hint="eastAsia"/>
          <w:color w:val="000000"/>
          <w:sz w:val="21"/>
          <w:szCs w:val="21"/>
        </w:rPr>
        <w:t>实习生</w:t>
      </w:r>
      <w:r w:rsidRPr="00CB0A2C">
        <w:rPr>
          <w:rFonts w:ascii="宋体" w:hAnsi="宋体" w:cs="宋体"/>
          <w:sz w:val="21"/>
          <w:szCs w:val="21"/>
        </w:rPr>
        <w:t>用户注册</w:t>
      </w:r>
      <w:r w:rsidRPr="00CB0A2C">
        <w:rPr>
          <w:rFonts w:ascii="宋体" w:hAnsi="宋体" w:cs="宋体" w:hint="eastAsia"/>
          <w:sz w:val="21"/>
          <w:szCs w:val="21"/>
        </w:rPr>
        <w:t>页面</w:t>
      </w:r>
    </w:p>
    <w:p w:rsidR="00955F42" w:rsidRDefault="00955F42" w:rsidP="00955F42">
      <w:pPr>
        <w:adjustRightInd w:val="0"/>
        <w:snapToGrid w:val="0"/>
        <w:rPr>
          <w:rFonts w:ascii="宋体" w:hAnsi="宋体" w:cs="宋体"/>
          <w:szCs w:val="21"/>
        </w:rPr>
      </w:pPr>
    </w:p>
    <w:p w:rsidR="00CD4D82" w:rsidRDefault="00CD4D82" w:rsidP="00955F42">
      <w:pPr>
        <w:adjustRightInd w:val="0"/>
        <w:snapToGrid w:val="0"/>
        <w:ind w:firstLineChars="200" w:firstLine="480"/>
        <w:rPr>
          <w:rFonts w:ascii="宋体" w:hAnsi="宋体" w:cs="宋体"/>
        </w:rPr>
      </w:pPr>
    </w:p>
    <w:p w:rsidR="00955F42" w:rsidRPr="003D463B" w:rsidRDefault="00621156" w:rsidP="00955F42">
      <w:pPr>
        <w:adjustRightInd w:val="0"/>
        <w:snapToGrid w:val="0"/>
        <w:ind w:firstLineChars="200" w:firstLine="480"/>
        <w:rPr>
          <w:rFonts w:ascii="宋体" w:hAnsi="宋体" w:cs="宋体"/>
        </w:rPr>
      </w:pPr>
      <w:r>
        <w:rPr>
          <w:rFonts w:ascii="宋体" w:hAnsi="宋体" w:cs="宋体" w:hint="eastAsia"/>
        </w:rPr>
        <w:t xml:space="preserve">(3) </w:t>
      </w:r>
      <w:r w:rsidR="00CD4D82">
        <w:rPr>
          <w:rFonts w:ascii="宋体" w:hAnsi="宋体" w:cs="宋体" w:hint="eastAsia"/>
        </w:rPr>
        <w:t>实习生</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如图3</w:t>
      </w:r>
      <w:r w:rsidR="00CD4D82">
        <w:rPr>
          <w:rFonts w:ascii="宋体" w:hAnsi="宋体" w:cs="宋体" w:hint="eastAsia"/>
        </w:rPr>
        <w:t>-</w:t>
      </w:r>
      <w:r w:rsidR="00955F42">
        <w:rPr>
          <w:rFonts w:ascii="宋体" w:hAnsi="宋体" w:cs="宋体" w:hint="eastAsia"/>
        </w:rPr>
        <w:t>7</w:t>
      </w:r>
      <w:r w:rsidR="00955F42" w:rsidRPr="005E4590">
        <w:rPr>
          <w:rFonts w:ascii="宋体" w:hAnsi="宋体" w:cs="宋体" w:hint="eastAsia"/>
        </w:rPr>
        <w:t>所示。</w:t>
      </w: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4737231" cy="4796589"/>
            <wp:effectExtent l="0" t="0" r="6350" b="4445"/>
            <wp:docPr id="92" name="图片 9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955F42" w:rsidRPr="00621156" w:rsidRDefault="00955F42" w:rsidP="00955F42">
      <w:pPr>
        <w:adjustRightInd w:val="0"/>
        <w:snapToGrid w:val="0"/>
        <w:rPr>
          <w:rFonts w:ascii="宋体" w:hAnsi="宋体" w:cs="Courier New"/>
        </w:rPr>
      </w:pPr>
    </w:p>
    <w:p w:rsidR="00955F42" w:rsidRDefault="00955F42" w:rsidP="00955F42">
      <w:pPr>
        <w:adjustRightInd w:val="0"/>
        <w:snapToGrid w:val="0"/>
        <w:jc w:val="center"/>
        <w:rPr>
          <w:rFonts w:cs="Courier New"/>
          <w:color w:val="000000"/>
        </w:rPr>
      </w:pPr>
    </w:p>
    <w:p w:rsidR="00955F42"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7</w:t>
      </w:r>
      <w:r w:rsidR="00CD4D82">
        <w:rPr>
          <w:rFonts w:ascii="宋体" w:hAnsi="宋体" w:hint="eastAsia"/>
          <w:color w:val="000000"/>
          <w:sz w:val="21"/>
          <w:szCs w:val="21"/>
        </w:rPr>
        <w:t>实习生</w:t>
      </w:r>
      <w:r w:rsidRPr="00CB0A2C">
        <w:rPr>
          <w:rFonts w:ascii="宋体" w:hAnsi="宋体" w:hint="eastAsia"/>
          <w:color w:val="000000"/>
          <w:sz w:val="21"/>
          <w:szCs w:val="21"/>
        </w:rPr>
        <w:t>登录页面</w:t>
      </w:r>
    </w:p>
    <w:p w:rsidR="00CB0A2C" w:rsidRPr="00CB0A2C" w:rsidRDefault="00CB0A2C" w:rsidP="00CB0A2C">
      <w:pPr>
        <w:adjustRightInd w:val="0"/>
        <w:snapToGrid w:val="0"/>
        <w:rPr>
          <w:rFonts w:ascii="宋体" w:hAnsi="宋体"/>
          <w:color w:val="000000"/>
          <w:sz w:val="21"/>
          <w:szCs w:val="21"/>
        </w:rPr>
      </w:pPr>
    </w:p>
    <w:p w:rsidR="00CD4D82" w:rsidRDefault="00CD4D82" w:rsidP="00955F42">
      <w:pPr>
        <w:adjustRightInd w:val="0"/>
        <w:snapToGrid w:val="0"/>
        <w:ind w:firstLineChars="200" w:firstLine="480"/>
        <w:rPr>
          <w:rFonts w:ascii="宋体" w:hAnsi="宋体" w:cs="宋体"/>
        </w:rPr>
      </w:pPr>
    </w:p>
    <w:p w:rsidR="00955F42" w:rsidRDefault="00621156" w:rsidP="00955F42">
      <w:pPr>
        <w:adjustRightInd w:val="0"/>
        <w:snapToGrid w:val="0"/>
        <w:ind w:firstLineChars="200" w:firstLine="480"/>
        <w:rPr>
          <w:rFonts w:ascii="宋体" w:hAnsi="宋体" w:cs="宋体"/>
        </w:rPr>
      </w:pPr>
      <w:r>
        <w:rPr>
          <w:rFonts w:ascii="宋体" w:hAnsi="宋体" w:cs="宋体" w:hint="eastAsia"/>
        </w:rPr>
        <w:t>(4)</w:t>
      </w:r>
      <w:r w:rsidR="00CD4D82">
        <w:rPr>
          <w:rFonts w:ascii="宋体" w:hAnsi="宋体" w:cs="宋体" w:hint="eastAsia"/>
        </w:rPr>
        <w:t>基本信息子功能模块管理页面</w:t>
      </w:r>
      <w:r w:rsidR="00955F42">
        <w:rPr>
          <w:rFonts w:ascii="宋体" w:hAnsi="宋体" w:cs="宋体" w:hint="eastAsia"/>
        </w:rPr>
        <w:t>，</w:t>
      </w:r>
      <w:r w:rsidR="00955F42" w:rsidRPr="00C54C34">
        <w:rPr>
          <w:rFonts w:ascii="宋体" w:hAnsi="宋体" w:cs="宋体" w:hint="eastAsia"/>
        </w:rPr>
        <w:t>显示效果如图3</w:t>
      </w:r>
      <w:r w:rsidR="00CD4D82">
        <w:rPr>
          <w:rFonts w:ascii="宋体" w:hAnsi="宋体" w:cs="宋体" w:hint="eastAsia"/>
        </w:rPr>
        <w:t>-</w:t>
      </w:r>
      <w:r w:rsidR="00955F42">
        <w:rPr>
          <w:rFonts w:ascii="宋体" w:hAnsi="宋体" w:cs="宋体" w:hint="eastAsia"/>
        </w:rPr>
        <w:t>8所示。</w:t>
      </w:r>
    </w:p>
    <w:p w:rsidR="00955F42" w:rsidRPr="00F8774A" w:rsidRDefault="00CD4D82" w:rsidP="00955F42">
      <w:pPr>
        <w:adjustRightInd w:val="0"/>
        <w:snapToGrid w:val="0"/>
        <w:jc w:val="center"/>
        <w:rPr>
          <w:b/>
        </w:rPr>
      </w:pPr>
      <w:r>
        <w:rPr>
          <w:noProof/>
        </w:rPr>
        <w:lastRenderedPageBreak/>
        <w:drawing>
          <wp:inline distT="0" distB="0" distL="0" distR="0">
            <wp:extent cx="5759450" cy="2963521"/>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图3.8</w:t>
      </w:r>
      <w:r w:rsidR="00CD4D82">
        <w:rPr>
          <w:rFonts w:ascii="宋体" w:hAnsi="宋体" w:hint="eastAsia"/>
          <w:color w:val="000000"/>
          <w:sz w:val="21"/>
          <w:szCs w:val="21"/>
        </w:rPr>
        <w:t>基本信息</w:t>
      </w:r>
      <w:r w:rsidRPr="00EF317F">
        <w:rPr>
          <w:rFonts w:ascii="宋体" w:hAnsi="宋体" w:cs="宋体" w:hint="eastAsia"/>
          <w:sz w:val="21"/>
          <w:szCs w:val="21"/>
        </w:rPr>
        <w:t>页面</w:t>
      </w:r>
    </w:p>
    <w:p w:rsidR="00955F42" w:rsidRPr="0020324F" w:rsidRDefault="00955F42" w:rsidP="00955F42">
      <w:pPr>
        <w:adjustRightInd w:val="0"/>
        <w:snapToGrid w:val="0"/>
        <w:rPr>
          <w:rFonts w:ascii="宋体" w:hAnsi="宋体" w:cs="宋体"/>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(5)</w:t>
      </w:r>
      <w:r w:rsidR="00FC68E3">
        <w:rPr>
          <w:rFonts w:ascii="宋体" w:hAnsi="宋体" w:cs="宋体" w:hint="eastAsia"/>
        </w:rPr>
        <w:t>简历管理模块页面，</w:t>
      </w:r>
      <w:r w:rsidR="00FC68E3" w:rsidRPr="00C54C34">
        <w:rPr>
          <w:rFonts w:ascii="宋体" w:hAnsi="宋体" w:cs="宋体" w:hint="eastAsia"/>
        </w:rPr>
        <w:t>显示效果如图3</w:t>
      </w:r>
      <w:r w:rsidR="00FC68E3">
        <w:rPr>
          <w:rFonts w:ascii="宋体" w:hAnsi="宋体" w:cs="宋体" w:hint="eastAsia"/>
        </w:rPr>
        <w:t>-</w:t>
      </w:r>
      <w:r w:rsidR="00FC68E3">
        <w:rPr>
          <w:rFonts w:ascii="宋体" w:hAnsi="宋体" w:cs="宋体"/>
        </w:rPr>
        <w:t>9</w:t>
      </w:r>
      <w:r w:rsidR="00FC68E3">
        <w:rPr>
          <w:rFonts w:ascii="宋体" w:hAnsi="宋体" w:cs="宋体" w:hint="eastAsia"/>
        </w:rPr>
        <w:t>所示</w:t>
      </w:r>
      <w:r w:rsidR="00955F42">
        <w:rPr>
          <w:rFonts w:ascii="宋体" w:hAnsi="宋体" w:cs="宋体" w:hint="eastAsia"/>
        </w:rPr>
        <w:t>。</w:t>
      </w:r>
      <w:r w:rsidR="00955F42">
        <w:rPr>
          <w:rFonts w:ascii="宋体" w:hAnsi="宋体" w:cs="宋体"/>
        </w:rPr>
        <w:br/>
      </w:r>
    </w:p>
    <w:p w:rsidR="00955F42" w:rsidRDefault="00B15121" w:rsidP="00955F42">
      <w:pPr>
        <w:adjustRightInd w:val="0"/>
        <w:snapToGrid w:val="0"/>
        <w:jc w:val="center"/>
        <w:rPr>
          <w:rFonts w:ascii="宋体" w:hAnsi="宋体"/>
          <w:b/>
          <w:color w:val="000000"/>
          <w:szCs w:val="21"/>
        </w:rPr>
      </w:pPr>
      <w:r>
        <w:rPr>
          <w:noProof/>
        </w:rPr>
        <w:drawing>
          <wp:inline distT="0" distB="0" distL="0" distR="0" wp14:anchorId="4AAFDB56" wp14:editId="747D7436">
            <wp:extent cx="5759450" cy="2689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89860"/>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9</w:t>
      </w:r>
      <w:r w:rsidR="00FC68E3">
        <w:rPr>
          <w:rFonts w:ascii="宋体" w:hAnsi="宋体" w:hint="eastAsia"/>
          <w:color w:val="000000"/>
          <w:sz w:val="21"/>
          <w:szCs w:val="21"/>
        </w:rPr>
        <w:t>简历管理</w:t>
      </w:r>
      <w:r w:rsidRPr="00EF317F">
        <w:rPr>
          <w:rFonts w:ascii="宋体" w:hAnsi="宋体" w:cs="宋体" w:hint="eastAsia"/>
          <w:sz w:val="21"/>
          <w:szCs w:val="21"/>
        </w:rPr>
        <w:t>页面</w:t>
      </w:r>
    </w:p>
    <w:p w:rsidR="00955F42" w:rsidRDefault="00955F42" w:rsidP="00955F42">
      <w:pPr>
        <w:adjustRightInd w:val="0"/>
        <w:snapToGrid w:val="0"/>
        <w:rPr>
          <w:rFonts w:ascii="宋体" w:hAnsi="宋体"/>
          <w:b/>
          <w:color w:val="000000"/>
          <w:szCs w:val="21"/>
        </w:rPr>
      </w:pPr>
    </w:p>
    <w:p w:rsidR="00955F42" w:rsidRPr="0016629A" w:rsidRDefault="00621156" w:rsidP="00621156">
      <w:pPr>
        <w:adjustRightInd w:val="0"/>
        <w:snapToGrid w:val="0"/>
        <w:ind w:firstLineChars="200" w:firstLine="480"/>
        <w:rPr>
          <w:rFonts w:ascii="宋体" w:hAnsi="宋体" w:cs="宋体"/>
        </w:rPr>
      </w:pPr>
      <w:r>
        <w:rPr>
          <w:rFonts w:ascii="宋体" w:hAnsi="宋体" w:cs="宋体" w:hint="eastAsia"/>
        </w:rPr>
        <w:t>(6)</w:t>
      </w:r>
      <w:r w:rsidR="00B63DD3">
        <w:rPr>
          <w:rFonts w:ascii="宋体" w:hAnsi="宋体" w:cs="宋体" w:hint="eastAsia"/>
        </w:rPr>
        <w:t>我的收藏</w:t>
      </w:r>
      <w:r w:rsidR="00955F42">
        <w:rPr>
          <w:rFonts w:ascii="宋体" w:hAnsi="宋体" w:cs="宋体" w:hint="eastAsia"/>
        </w:rPr>
        <w:t>，</w:t>
      </w:r>
      <w:r w:rsidR="00B63DD3">
        <w:rPr>
          <w:rFonts w:ascii="宋体" w:hAnsi="宋体" w:cs="宋体" w:hint="eastAsia"/>
        </w:rPr>
        <w:t>我的猫侍</w:t>
      </w:r>
      <w:r w:rsidR="00955F42">
        <w:rPr>
          <w:rFonts w:ascii="宋体" w:hAnsi="宋体" w:cs="宋体" w:hint="eastAsia"/>
        </w:rPr>
        <w:t>，</w:t>
      </w:r>
      <w:r w:rsidR="00B63DD3">
        <w:rPr>
          <w:rFonts w:ascii="宋体" w:hAnsi="宋体" w:cs="宋体" w:hint="eastAsia"/>
        </w:rPr>
        <w:t>我的课程</w:t>
      </w:r>
      <w:r w:rsidR="00955F42">
        <w:rPr>
          <w:rFonts w:ascii="宋体" w:hAnsi="宋体" w:cs="宋体" w:hint="eastAsia"/>
        </w:rPr>
        <w:t>等</w:t>
      </w:r>
      <w:r w:rsidR="00B63DD3">
        <w:rPr>
          <w:rFonts w:ascii="宋体" w:hAnsi="宋体" w:cs="宋体" w:hint="eastAsia"/>
        </w:rPr>
        <w:t>子模块</w:t>
      </w:r>
      <w:r w:rsidR="00955F42">
        <w:rPr>
          <w:rFonts w:ascii="宋体" w:hAnsi="宋体" w:cs="宋体" w:hint="eastAsia"/>
        </w:rPr>
        <w:t>页面</w:t>
      </w:r>
    </w:p>
    <w:p w:rsidR="00955F42" w:rsidRPr="00F8774A" w:rsidRDefault="00EF317F" w:rsidP="00955F42">
      <w:pPr>
        <w:adjustRightInd w:val="0"/>
        <w:snapToGrid w:val="0"/>
        <w:ind w:firstLineChars="200" w:firstLine="480"/>
        <w:rPr>
          <w:rFonts w:ascii="宋体" w:hAnsi="宋体" w:cs="宋体"/>
        </w:rPr>
      </w:pPr>
      <w:r>
        <w:rPr>
          <w:rFonts w:ascii="宋体" w:hAnsi="宋体" w:cs="宋体" w:hint="eastAsia"/>
        </w:rPr>
        <w:t>这三个页面的样式</w:t>
      </w:r>
      <w:r w:rsidR="00B63DD3">
        <w:rPr>
          <w:rFonts w:ascii="宋体" w:hAnsi="宋体" w:cs="宋体" w:hint="eastAsia"/>
        </w:rPr>
        <w:t>类似</w:t>
      </w:r>
      <w:r>
        <w:rPr>
          <w:rFonts w:ascii="宋体" w:hAnsi="宋体" w:cs="宋体" w:hint="eastAsia"/>
        </w:rPr>
        <w:t>，</w:t>
      </w:r>
      <w:r w:rsidR="00B63DD3">
        <w:rPr>
          <w:rFonts w:ascii="宋体" w:hAnsi="宋体" w:cs="宋体" w:hint="eastAsia"/>
        </w:rPr>
        <w:t>在这里进行统一展示</w:t>
      </w:r>
      <w:r w:rsidR="00955F42" w:rsidRPr="00F8774A">
        <w:rPr>
          <w:rFonts w:ascii="宋体" w:hAnsi="宋体" w:cs="宋体" w:hint="eastAsia"/>
        </w:rPr>
        <w:t>，显示效果如图3</w:t>
      </w:r>
      <w:r w:rsidR="00B63DD3">
        <w:rPr>
          <w:rFonts w:ascii="宋体" w:hAnsi="宋体" w:cs="宋体" w:hint="eastAsia"/>
        </w:rPr>
        <w:t>-</w:t>
      </w:r>
      <w:r>
        <w:rPr>
          <w:rFonts w:ascii="宋体" w:hAnsi="宋体" w:cs="宋体" w:hint="eastAsia"/>
        </w:rPr>
        <w:t>10</w:t>
      </w:r>
      <w:r w:rsidR="00955F42">
        <w:rPr>
          <w:rFonts w:ascii="宋体" w:hAnsi="宋体" w:cs="宋体" w:hint="eastAsia"/>
        </w:rPr>
        <w:t>，3</w:t>
      </w:r>
      <w:r w:rsidR="00B63DD3">
        <w:rPr>
          <w:rFonts w:ascii="宋体" w:hAnsi="宋体" w:cs="宋体" w:hint="eastAsia"/>
        </w:rPr>
        <w:t>-</w:t>
      </w:r>
      <w:r w:rsidR="00955F42">
        <w:rPr>
          <w:rFonts w:ascii="宋体" w:hAnsi="宋体" w:cs="宋体" w:hint="eastAsia"/>
        </w:rPr>
        <w:t>1</w:t>
      </w:r>
      <w:r>
        <w:rPr>
          <w:rFonts w:ascii="宋体" w:hAnsi="宋体" w:cs="宋体" w:hint="eastAsia"/>
        </w:rPr>
        <w:t>1</w:t>
      </w:r>
      <w:r w:rsidR="00B63DD3">
        <w:rPr>
          <w:rFonts w:ascii="宋体" w:hAnsi="宋体" w:cs="宋体" w:hint="eastAsia"/>
        </w:rPr>
        <w:t>，3-</w:t>
      </w:r>
      <w:r w:rsidR="00B63DD3">
        <w:rPr>
          <w:rFonts w:ascii="宋体" w:hAnsi="宋体" w:cs="宋体"/>
        </w:rPr>
        <w:t>12</w:t>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color w:val="000000"/>
        </w:rPr>
      </w:pPr>
    </w:p>
    <w:p w:rsidR="00955F42" w:rsidRPr="001C7EDB" w:rsidRDefault="00BA0DCB" w:rsidP="00955F42">
      <w:pPr>
        <w:adjustRightInd w:val="0"/>
        <w:snapToGrid w:val="0"/>
        <w:ind w:left="718" w:hangingChars="299" w:hanging="718"/>
        <w:jc w:val="center"/>
        <w:rPr>
          <w:color w:val="000000"/>
        </w:rPr>
      </w:pPr>
      <w:r>
        <w:rPr>
          <w:noProof/>
        </w:rPr>
        <w:drawing>
          <wp:inline distT="0" distB="0" distL="0" distR="0" wp14:anchorId="1930D2A4" wp14:editId="39BFBD00">
            <wp:extent cx="5759450" cy="22421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42185"/>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10</w:t>
      </w:r>
      <w:r w:rsidR="00B63DD3">
        <w:rPr>
          <w:rFonts w:ascii="宋体" w:hAnsi="宋体" w:hint="eastAsia"/>
          <w:color w:val="000000"/>
          <w:sz w:val="21"/>
          <w:szCs w:val="21"/>
        </w:rPr>
        <w:t>我的收藏</w:t>
      </w:r>
      <w:r w:rsidRPr="00EF317F">
        <w:rPr>
          <w:rFonts w:ascii="宋体" w:hAnsi="宋体" w:cs="宋体" w:hint="eastAsia"/>
          <w:sz w:val="21"/>
          <w:szCs w:val="21"/>
        </w:rPr>
        <w:t>页面</w:t>
      </w:r>
    </w:p>
    <w:p w:rsidR="00955F42" w:rsidRDefault="002739B4" w:rsidP="00955F42">
      <w:pPr>
        <w:adjustRightInd w:val="0"/>
        <w:snapToGrid w:val="0"/>
        <w:jc w:val="center"/>
        <w:rPr>
          <w:rFonts w:ascii="宋体" w:hAnsi="宋体"/>
          <w:b/>
          <w:color w:val="000000"/>
          <w:szCs w:val="21"/>
        </w:rPr>
      </w:pPr>
      <w:r>
        <w:rPr>
          <w:noProof/>
        </w:rPr>
        <w:drawing>
          <wp:inline distT="0" distB="0" distL="0" distR="0" wp14:anchorId="0A48C0F9" wp14:editId="6175C9C1">
            <wp:extent cx="5759450" cy="13163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16355"/>
                    </a:xfrm>
                    <a:prstGeom prst="rect">
                      <a:avLst/>
                    </a:prstGeom>
                  </pic:spPr>
                </pic:pic>
              </a:graphicData>
            </a:graphic>
          </wp:inline>
        </w:drawing>
      </w:r>
    </w:p>
    <w:p w:rsidR="00955F42" w:rsidRPr="001C7EDB" w:rsidRDefault="00955F42" w:rsidP="00955F42">
      <w:pPr>
        <w:adjustRightInd w:val="0"/>
        <w:snapToGrid w:val="0"/>
        <w:ind w:left="718" w:hangingChars="299" w:hanging="718"/>
        <w:jc w:val="center"/>
        <w:rPr>
          <w:color w:val="000000"/>
        </w:rPr>
      </w:pPr>
    </w:p>
    <w:p w:rsidR="00955F42"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Pr="00EF317F">
        <w:rPr>
          <w:rFonts w:ascii="宋体" w:hAnsi="宋体" w:hint="eastAsia"/>
          <w:color w:val="000000"/>
          <w:sz w:val="21"/>
          <w:szCs w:val="21"/>
        </w:rPr>
        <w:t>1</w:t>
      </w:r>
      <w:r w:rsidR="00EF317F">
        <w:rPr>
          <w:rFonts w:ascii="宋体" w:hAnsi="宋体" w:hint="eastAsia"/>
          <w:color w:val="000000"/>
          <w:sz w:val="21"/>
          <w:szCs w:val="21"/>
        </w:rPr>
        <w:t>1</w:t>
      </w:r>
      <w:r w:rsidR="00B63DD3">
        <w:rPr>
          <w:rFonts w:ascii="宋体" w:hAnsi="宋体" w:hint="eastAsia"/>
          <w:color w:val="000000"/>
          <w:sz w:val="21"/>
          <w:szCs w:val="21"/>
        </w:rPr>
        <w:t>我的猫侍</w:t>
      </w:r>
      <w:r w:rsidRPr="00EF317F">
        <w:rPr>
          <w:rFonts w:ascii="宋体" w:hAnsi="宋体" w:cs="宋体" w:hint="eastAsia"/>
          <w:sz w:val="21"/>
          <w:szCs w:val="21"/>
        </w:rPr>
        <w:t>页面</w:t>
      </w:r>
      <w:r w:rsidRPr="00EF317F">
        <w:rPr>
          <w:rFonts w:ascii="宋体" w:hAnsi="宋体"/>
          <w:color w:val="000000"/>
          <w:sz w:val="21"/>
          <w:szCs w:val="21"/>
        </w:rPr>
        <w:br/>
      </w:r>
    </w:p>
    <w:p w:rsidR="00B63DD3" w:rsidRDefault="00B63DD3" w:rsidP="00955F42">
      <w:pPr>
        <w:adjustRightInd w:val="0"/>
        <w:snapToGrid w:val="0"/>
        <w:jc w:val="center"/>
        <w:rPr>
          <w:rFonts w:ascii="宋体" w:hAnsi="宋体"/>
          <w:color w:val="000000"/>
          <w:sz w:val="21"/>
          <w:szCs w:val="21"/>
        </w:rPr>
      </w:pPr>
    </w:p>
    <w:p w:rsidR="00B63DD3" w:rsidRDefault="002739B4" w:rsidP="00955F42">
      <w:pPr>
        <w:adjustRightInd w:val="0"/>
        <w:snapToGrid w:val="0"/>
        <w:jc w:val="center"/>
        <w:rPr>
          <w:rFonts w:ascii="宋体" w:hAnsi="宋体"/>
          <w:color w:val="000000"/>
          <w:sz w:val="21"/>
          <w:szCs w:val="21"/>
        </w:rPr>
      </w:pPr>
      <w:r>
        <w:rPr>
          <w:noProof/>
        </w:rPr>
        <w:drawing>
          <wp:inline distT="0" distB="0" distL="0" distR="0" wp14:anchorId="465D2E17" wp14:editId="5DF2FD78">
            <wp:extent cx="5759450" cy="1900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00555"/>
                    </a:xfrm>
                    <a:prstGeom prst="rect">
                      <a:avLst/>
                    </a:prstGeom>
                  </pic:spPr>
                </pic:pic>
              </a:graphicData>
            </a:graphic>
          </wp:inline>
        </w:drawing>
      </w: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Pr="00EF317F" w:rsidRDefault="00B63DD3"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Pr>
          <w:rFonts w:ascii="宋体" w:hAnsi="宋体" w:hint="eastAsia"/>
          <w:color w:val="000000"/>
          <w:sz w:val="21"/>
          <w:szCs w:val="21"/>
        </w:rPr>
        <w:t>-</w:t>
      </w:r>
      <w:r w:rsidRPr="00EF317F">
        <w:rPr>
          <w:rFonts w:ascii="宋体" w:hAnsi="宋体" w:hint="eastAsia"/>
          <w:color w:val="000000"/>
          <w:sz w:val="21"/>
          <w:szCs w:val="21"/>
        </w:rPr>
        <w:t>1</w:t>
      </w:r>
      <w:r>
        <w:rPr>
          <w:rFonts w:ascii="宋体" w:hAnsi="宋体"/>
          <w:color w:val="000000"/>
          <w:sz w:val="21"/>
          <w:szCs w:val="21"/>
        </w:rPr>
        <w:t>2</w:t>
      </w:r>
      <w:r>
        <w:rPr>
          <w:rFonts w:ascii="宋体" w:hAnsi="宋体" w:hint="eastAsia"/>
          <w:color w:val="000000"/>
          <w:sz w:val="21"/>
          <w:szCs w:val="21"/>
        </w:rPr>
        <w:t>我的课程</w:t>
      </w:r>
      <w:r w:rsidRPr="00EF317F">
        <w:rPr>
          <w:rFonts w:ascii="宋体" w:hAnsi="宋体" w:cs="宋体" w:hint="eastAsia"/>
          <w:sz w:val="21"/>
          <w:szCs w:val="21"/>
        </w:rPr>
        <w:t>页面</w:t>
      </w:r>
    </w:p>
    <w:p w:rsidR="00955F42" w:rsidRPr="00955F42" w:rsidRDefault="00955F42" w:rsidP="00955F42">
      <w:pPr>
        <w:pStyle w:val="3"/>
        <w:spacing w:before="120"/>
      </w:pPr>
      <w:bookmarkStart w:id="81" w:name="_3.3.2学习中心系统界面设计"/>
      <w:bookmarkStart w:id="82" w:name="_Toc201124060"/>
      <w:bookmarkStart w:id="83" w:name="_Toc201124321"/>
      <w:bookmarkStart w:id="84" w:name="_Toc201128682"/>
      <w:bookmarkStart w:id="85" w:name="_Toc201143392"/>
      <w:bookmarkStart w:id="86" w:name="_Toc201144425"/>
      <w:bookmarkStart w:id="87" w:name="_Toc201145427"/>
      <w:bookmarkStart w:id="88" w:name="_Toc201156074"/>
      <w:bookmarkStart w:id="89" w:name="_Toc201156240"/>
      <w:bookmarkStart w:id="90" w:name="_Toc201160134"/>
      <w:bookmarkStart w:id="91" w:name="_Toc201196096"/>
      <w:bookmarkStart w:id="92" w:name="_Toc201209462"/>
      <w:bookmarkStart w:id="93" w:name="_Toc201209554"/>
      <w:bookmarkStart w:id="94" w:name="_Toc201226358"/>
      <w:bookmarkStart w:id="95" w:name="_Toc201303929"/>
      <w:bookmarkStart w:id="96" w:name="_Toc201305890"/>
      <w:bookmarkStart w:id="97" w:name="_Toc201308670"/>
      <w:bookmarkStart w:id="98" w:name="_Toc201309242"/>
      <w:bookmarkStart w:id="99" w:name="_Toc201324806"/>
      <w:bookmarkStart w:id="100" w:name="_Toc201325053"/>
      <w:bookmarkStart w:id="101" w:name="_Toc201333740"/>
      <w:bookmarkStart w:id="102" w:name="_Toc201335525"/>
      <w:bookmarkStart w:id="103" w:name="_Toc201336690"/>
      <w:bookmarkStart w:id="104" w:name="_Toc201337318"/>
      <w:bookmarkStart w:id="105" w:name="_Toc201369594"/>
      <w:bookmarkStart w:id="106" w:name="_Toc201372792"/>
      <w:bookmarkStart w:id="107" w:name="_Toc201373375"/>
      <w:bookmarkStart w:id="108" w:name="_Toc201375103"/>
      <w:bookmarkStart w:id="109" w:name="_Toc201375954"/>
      <w:bookmarkStart w:id="110" w:name="_Toc201394849"/>
      <w:bookmarkStart w:id="111" w:name="_Toc201400303"/>
      <w:bookmarkStart w:id="112" w:name="_Toc201417315"/>
      <w:bookmarkStart w:id="113" w:name="_Toc201464943"/>
      <w:bookmarkStart w:id="114" w:name="_Toc511519739"/>
      <w:bookmarkEnd w:id="81"/>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3.3.2</w:t>
        </w:r>
      </w:smartTag>
      <w:r w:rsidR="00A52DD0">
        <w:t xml:space="preserve"> </w:t>
      </w:r>
      <w:r w:rsidR="00A52DD0">
        <w:rPr>
          <w:rFonts w:hint="eastAsia"/>
        </w:rPr>
        <w:t>HR用户模块</w:t>
      </w:r>
      <w:r w:rsidRPr="00955F42">
        <w:rPr>
          <w:rFonts w:hint="eastAsia"/>
        </w:rPr>
        <w:t>界面设计</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bookmarkEnd w:id="72"/>
    <w:bookmarkEnd w:id="73"/>
    <w:bookmarkEnd w:id="74"/>
    <w:bookmarkEnd w:id="75"/>
    <w:bookmarkEnd w:id="76"/>
    <w:bookmarkEnd w:id="77"/>
    <w:bookmarkEnd w:id="78"/>
    <w:bookmarkEnd w:id="79"/>
    <w:p w:rsidR="00955F42" w:rsidRDefault="00621156" w:rsidP="00955F42">
      <w:pPr>
        <w:adjustRightInd w:val="0"/>
        <w:snapToGrid w:val="0"/>
        <w:ind w:firstLineChars="200" w:firstLine="480"/>
        <w:rPr>
          <w:rFonts w:ascii="宋体" w:hAnsi="宋体"/>
          <w:color w:val="000000"/>
        </w:rPr>
      </w:pPr>
      <w:r>
        <w:rPr>
          <w:rFonts w:ascii="宋体" w:hAnsi="宋体" w:cs="宋体" w:hint="eastAsia"/>
        </w:rPr>
        <w:lastRenderedPageBreak/>
        <w:t>(1)</w:t>
      </w:r>
      <w:r w:rsidR="00A52DD0">
        <w:rPr>
          <w:rFonts w:ascii="宋体" w:hAnsi="宋体" w:cs="宋体" w:hint="eastAsia"/>
        </w:rPr>
        <w:t>HR用户模块界面HR</w:t>
      </w:r>
      <w:r w:rsidR="00955F42">
        <w:rPr>
          <w:rFonts w:ascii="宋体" w:hAnsi="宋体" w:cs="宋体" w:hint="eastAsia"/>
        </w:rPr>
        <w:t>中心首页</w:t>
      </w:r>
      <w:r w:rsidR="00955F42" w:rsidRPr="00E36806">
        <w:rPr>
          <w:rFonts w:ascii="宋体" w:hAnsi="宋体" w:hint="eastAsia"/>
          <w:color w:val="000000"/>
        </w:rPr>
        <w:t>如图3</w:t>
      </w:r>
      <w:r w:rsidR="00A52DD0">
        <w:rPr>
          <w:rFonts w:ascii="宋体" w:hAnsi="宋体" w:hint="eastAsia"/>
          <w:color w:val="000000"/>
        </w:rPr>
        <w:t>-</w:t>
      </w:r>
      <w:r w:rsidR="00955F42">
        <w:rPr>
          <w:rFonts w:ascii="宋体" w:hAnsi="宋体" w:hint="eastAsia"/>
          <w:color w:val="000000"/>
        </w:rPr>
        <w:t>1</w:t>
      </w:r>
      <w:r w:rsidR="00A52DD0">
        <w:rPr>
          <w:rFonts w:ascii="宋体" w:hAnsi="宋体"/>
          <w:color w:val="000000"/>
        </w:rPr>
        <w:t>3</w:t>
      </w:r>
      <w:r w:rsidR="00955F42" w:rsidRPr="00E36806">
        <w:rPr>
          <w:rFonts w:ascii="宋体" w:hAnsi="宋体" w:hint="eastAsia"/>
          <w:color w:val="000000"/>
        </w:rPr>
        <w:t>所示</w:t>
      </w:r>
      <w:r w:rsidR="00955F42">
        <w:rPr>
          <w:rFonts w:ascii="宋体" w:hAnsi="宋体" w:hint="eastAsia"/>
          <w:color w:val="000000"/>
        </w:rPr>
        <w:t>。</w:t>
      </w:r>
    </w:p>
    <w:p w:rsidR="009651C9" w:rsidRPr="00621156" w:rsidRDefault="00AD179B" w:rsidP="00955F42">
      <w:pPr>
        <w:adjustRightInd w:val="0"/>
        <w:snapToGrid w:val="0"/>
        <w:ind w:firstLineChars="200" w:firstLine="480"/>
        <w:rPr>
          <w:rFonts w:ascii="宋体" w:hAnsi="宋体"/>
          <w:color w:val="000000"/>
        </w:rPr>
      </w:pPr>
      <w:r>
        <w:rPr>
          <w:noProof/>
        </w:rPr>
        <w:drawing>
          <wp:inline distT="0" distB="0" distL="0" distR="0" wp14:anchorId="7B9C78F8" wp14:editId="383BB7B1">
            <wp:extent cx="5759450" cy="1988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88820"/>
                    </a:xfrm>
                    <a:prstGeom prst="rect">
                      <a:avLst/>
                    </a:prstGeom>
                  </pic:spPr>
                </pic:pic>
              </a:graphicData>
            </a:graphic>
          </wp:inline>
        </w:drawing>
      </w:r>
    </w:p>
    <w:p w:rsidR="00955F42" w:rsidRPr="001C7EDB" w:rsidRDefault="00955F42" w:rsidP="00955F42">
      <w:pPr>
        <w:adjustRightInd w:val="0"/>
        <w:snapToGrid w:val="0"/>
        <w:jc w:val="center"/>
        <w:rPr>
          <w:rFonts w:ascii="宋体" w:hAnsi="宋体"/>
          <w:color w:val="000000"/>
        </w:rPr>
      </w:pPr>
    </w:p>
    <w:p w:rsidR="00955F42" w:rsidRPr="009651C9" w:rsidRDefault="00955F42" w:rsidP="00955F42">
      <w:pPr>
        <w:adjustRightInd w:val="0"/>
        <w:snapToGrid w:val="0"/>
        <w:jc w:val="center"/>
        <w:rPr>
          <w:rFonts w:ascii="宋体" w:hAnsi="宋体" w:cs="宋体"/>
          <w:sz w:val="21"/>
          <w:szCs w:val="21"/>
        </w:rPr>
      </w:pPr>
      <w:r w:rsidRPr="009651C9">
        <w:rPr>
          <w:rFonts w:ascii="宋体" w:hAnsi="宋体" w:hint="eastAsia"/>
          <w:color w:val="000000"/>
          <w:sz w:val="21"/>
          <w:szCs w:val="21"/>
        </w:rPr>
        <w:t>图3</w:t>
      </w:r>
      <w:bookmarkStart w:id="115" w:name="_Toc200706806"/>
      <w:bookmarkStart w:id="116" w:name="_Toc200706974"/>
      <w:bookmarkStart w:id="117" w:name="_Toc200707122"/>
      <w:bookmarkStart w:id="118" w:name="_Toc200707345"/>
      <w:bookmarkStart w:id="119" w:name="_Toc200710141"/>
      <w:bookmarkStart w:id="120" w:name="_Toc200711041"/>
      <w:bookmarkStart w:id="121" w:name="_Toc200791852"/>
      <w:bookmarkStart w:id="122" w:name="_Toc200791994"/>
      <w:r w:rsidR="00A52DD0">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3</w:t>
      </w:r>
      <w:r w:rsidR="00A52DD0">
        <w:rPr>
          <w:rFonts w:ascii="宋体" w:hAnsi="宋体"/>
          <w:color w:val="000000"/>
          <w:sz w:val="21"/>
          <w:szCs w:val="21"/>
        </w:rPr>
        <w:t xml:space="preserve"> </w:t>
      </w:r>
      <w:r w:rsidR="00A52DD0">
        <w:rPr>
          <w:rFonts w:ascii="宋体" w:hAnsi="宋体" w:cs="宋体" w:hint="eastAsia"/>
          <w:sz w:val="21"/>
          <w:szCs w:val="21"/>
        </w:rPr>
        <w:t>HR</w:t>
      </w:r>
      <w:r w:rsidRPr="009651C9">
        <w:rPr>
          <w:rFonts w:ascii="宋体" w:hAnsi="宋体" w:cs="宋体" w:hint="eastAsia"/>
          <w:sz w:val="21"/>
          <w:szCs w:val="21"/>
        </w:rPr>
        <w:t>中心首页</w:t>
      </w:r>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(2) </w:t>
      </w:r>
      <w:bookmarkEnd w:id="115"/>
      <w:bookmarkEnd w:id="116"/>
      <w:bookmarkEnd w:id="117"/>
      <w:bookmarkEnd w:id="118"/>
      <w:bookmarkEnd w:id="119"/>
      <w:bookmarkEnd w:id="120"/>
      <w:bookmarkEnd w:id="121"/>
      <w:bookmarkEnd w:id="122"/>
      <w:r w:rsidR="00A52DD0">
        <w:rPr>
          <w:rFonts w:ascii="宋体" w:hAnsi="宋体" w:cs="宋体" w:hint="eastAsia"/>
        </w:rPr>
        <w:t>基本信息界面</w:t>
      </w:r>
      <w:r w:rsidR="00955F42">
        <w:rPr>
          <w:rFonts w:ascii="宋体" w:hAnsi="宋体" w:hint="eastAsia"/>
          <w:color w:val="000000"/>
        </w:rPr>
        <w:t>，</w:t>
      </w:r>
      <w:r w:rsidR="00A52DD0">
        <w:rPr>
          <w:rFonts w:ascii="宋体" w:hAnsi="宋体" w:hint="eastAsia"/>
          <w:color w:val="000000"/>
        </w:rPr>
        <w:t>与实习生模块的基本信息界面样式一致</w:t>
      </w:r>
      <w:r w:rsidR="00661768">
        <w:rPr>
          <w:rFonts w:ascii="宋体" w:hAnsi="宋体" w:hint="eastAsia"/>
          <w:color w:val="000000"/>
        </w:rPr>
        <w:t>，</w:t>
      </w:r>
      <w:r w:rsidR="00955F42" w:rsidRPr="00E36806">
        <w:rPr>
          <w:rFonts w:ascii="宋体" w:hAnsi="宋体" w:hint="eastAsia"/>
          <w:color w:val="000000"/>
        </w:rPr>
        <w:t>如图3</w:t>
      </w:r>
      <w:r w:rsidR="00661768">
        <w:rPr>
          <w:rFonts w:ascii="宋体" w:hAnsi="宋体" w:hint="eastAsia"/>
          <w:color w:val="000000"/>
        </w:rPr>
        <w:t>-</w:t>
      </w:r>
      <w:r w:rsidR="00955F42">
        <w:rPr>
          <w:rFonts w:ascii="宋体" w:hAnsi="宋体" w:hint="eastAsia"/>
          <w:color w:val="000000"/>
        </w:rPr>
        <w:t>1</w:t>
      </w:r>
      <w:r w:rsidR="00611377">
        <w:rPr>
          <w:rFonts w:ascii="宋体" w:hAnsi="宋体"/>
          <w:color w:val="000000"/>
        </w:rPr>
        <w:t>4</w:t>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color w:val="000000"/>
        </w:rPr>
      </w:pPr>
    </w:p>
    <w:p w:rsidR="00955F42" w:rsidRDefault="00AD179B" w:rsidP="00955F42">
      <w:pPr>
        <w:adjustRightInd w:val="0"/>
        <w:snapToGrid w:val="0"/>
        <w:jc w:val="center"/>
        <w:rPr>
          <w:rFonts w:ascii="宋体" w:hAnsi="宋体" w:cs="Courier New"/>
          <w:color w:val="000000"/>
        </w:rPr>
      </w:pPr>
      <w:r>
        <w:rPr>
          <w:noProof/>
        </w:rPr>
        <w:drawing>
          <wp:inline distT="0" distB="0" distL="0" distR="0" wp14:anchorId="7E018E2D" wp14:editId="06A1E62B">
            <wp:extent cx="575945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886585"/>
                    </a:xfrm>
                    <a:prstGeom prst="rect">
                      <a:avLst/>
                    </a:prstGeom>
                  </pic:spPr>
                </pic:pic>
              </a:graphicData>
            </a:graphic>
          </wp:inline>
        </w:drawing>
      </w:r>
    </w:p>
    <w:p w:rsidR="00955F42" w:rsidRPr="009651C9" w:rsidRDefault="00955F42" w:rsidP="00955F42">
      <w:pPr>
        <w:adjustRightInd w:val="0"/>
        <w:snapToGrid w:val="0"/>
        <w:jc w:val="center"/>
        <w:rPr>
          <w:rFonts w:ascii="宋体" w:hAnsi="宋体"/>
          <w:color w:val="000000"/>
          <w:sz w:val="21"/>
          <w:szCs w:val="21"/>
        </w:rPr>
      </w:pPr>
      <w:r w:rsidRPr="009651C9">
        <w:rPr>
          <w:rFonts w:ascii="宋体" w:hAnsi="宋体" w:hint="eastAsia"/>
          <w:color w:val="000000"/>
          <w:sz w:val="21"/>
          <w:szCs w:val="21"/>
        </w:rPr>
        <w:t>图3</w:t>
      </w:r>
      <w:r w:rsidR="00661768">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4</w:t>
      </w:r>
      <w:r w:rsidR="00661768">
        <w:rPr>
          <w:rFonts w:ascii="宋体" w:hAnsi="宋体"/>
          <w:color w:val="000000"/>
          <w:sz w:val="21"/>
          <w:szCs w:val="21"/>
        </w:rPr>
        <w:t xml:space="preserve"> </w:t>
      </w:r>
      <w:r w:rsidR="00661768">
        <w:rPr>
          <w:rFonts w:ascii="宋体" w:hAnsi="宋体" w:hint="eastAsia"/>
          <w:color w:val="000000"/>
          <w:sz w:val="21"/>
          <w:szCs w:val="21"/>
        </w:rPr>
        <w:t>HR的基本信息</w:t>
      </w:r>
      <w:r w:rsidRPr="009651C9">
        <w:rPr>
          <w:rFonts w:ascii="宋体" w:hAnsi="宋体" w:hint="eastAsia"/>
          <w:color w:val="000000"/>
          <w:sz w:val="21"/>
          <w:szCs w:val="21"/>
        </w:rPr>
        <w:t>页面</w:t>
      </w: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t xml:space="preserve">(3) </w:t>
      </w:r>
      <w:r w:rsidR="00661768">
        <w:rPr>
          <w:rFonts w:ascii="宋体" w:hAnsi="宋体" w:cs="宋体" w:hint="eastAsia"/>
        </w:rPr>
        <w:t>发布职位</w:t>
      </w:r>
      <w:r w:rsidR="00611377">
        <w:rPr>
          <w:rFonts w:ascii="宋体" w:hAnsi="宋体" w:cs="宋体" w:hint="eastAsia"/>
        </w:rPr>
        <w:t>的相关页面</w:t>
      </w:r>
      <w:r w:rsidR="00955F42" w:rsidRPr="00804B87">
        <w:rPr>
          <w:rFonts w:ascii="宋体" w:hAnsi="宋体" w:hint="eastAsia"/>
          <w:color w:val="000000"/>
        </w:rPr>
        <w:t>如图3</w:t>
      </w:r>
      <w:r w:rsidR="00611377">
        <w:rPr>
          <w:rFonts w:ascii="宋体" w:hAnsi="宋体" w:hint="eastAsia"/>
          <w:color w:val="000000"/>
        </w:rPr>
        <w:t>-</w:t>
      </w:r>
      <w:r w:rsidR="00955F42">
        <w:rPr>
          <w:rFonts w:ascii="宋体" w:hAnsi="宋体" w:hint="eastAsia"/>
          <w:color w:val="000000"/>
        </w:rPr>
        <w:t>1</w:t>
      </w:r>
      <w:r w:rsidR="00611377">
        <w:rPr>
          <w:rFonts w:ascii="宋体" w:hAnsi="宋体"/>
          <w:color w:val="000000"/>
        </w:rPr>
        <w:t>5</w:t>
      </w:r>
      <w:r w:rsidR="00955F42">
        <w:rPr>
          <w:rFonts w:ascii="宋体" w:hAnsi="宋体" w:hint="eastAsia"/>
          <w:color w:val="000000"/>
        </w:rPr>
        <w:t>所示。</w:t>
      </w:r>
      <w:r w:rsidR="00955F42" w:rsidRPr="00804B87">
        <w:rPr>
          <w:rFonts w:ascii="宋体" w:hAnsi="宋体"/>
          <w:color w:val="000000"/>
        </w:rPr>
        <w:br/>
      </w:r>
    </w:p>
    <w:p w:rsidR="00955F42" w:rsidRPr="001C7EDB" w:rsidRDefault="00AD179B" w:rsidP="00955F42">
      <w:pPr>
        <w:adjustRightInd w:val="0"/>
        <w:snapToGrid w:val="0"/>
        <w:jc w:val="center"/>
        <w:rPr>
          <w:rFonts w:cs="Courier New"/>
          <w:color w:val="000000"/>
        </w:rPr>
      </w:pPr>
      <w:r>
        <w:rPr>
          <w:noProof/>
        </w:rPr>
        <w:lastRenderedPageBreak/>
        <w:drawing>
          <wp:inline distT="0" distB="0" distL="0" distR="0" wp14:anchorId="6D0B83E6" wp14:editId="7E6AB63F">
            <wp:extent cx="5943600" cy="3135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3948" cy="3146365"/>
                    </a:xfrm>
                    <a:prstGeom prst="rect">
                      <a:avLst/>
                    </a:prstGeom>
                  </pic:spPr>
                </pic:pic>
              </a:graphicData>
            </a:graphic>
          </wp:inline>
        </w:drawing>
      </w:r>
    </w:p>
    <w:p w:rsidR="00955F42" w:rsidRPr="00BF1320" w:rsidRDefault="00955F42" w:rsidP="00955F42">
      <w:pPr>
        <w:adjustRightInd w:val="0"/>
        <w:snapToGrid w:val="0"/>
        <w:jc w:val="center"/>
        <w:rPr>
          <w:rFonts w:ascii="宋体" w:hAnsi="宋体"/>
          <w:color w:val="000000"/>
          <w:szCs w:val="21"/>
        </w:rPr>
      </w:pPr>
      <w:r w:rsidRPr="00BF1320">
        <w:rPr>
          <w:rFonts w:ascii="宋体" w:hAnsi="宋体" w:hint="eastAsia"/>
          <w:color w:val="000000"/>
          <w:szCs w:val="21"/>
        </w:rPr>
        <w:t>图3</w:t>
      </w:r>
      <w:r w:rsidR="00611377">
        <w:rPr>
          <w:rFonts w:ascii="宋体" w:hAnsi="宋体" w:hint="eastAsia"/>
          <w:color w:val="000000"/>
          <w:szCs w:val="21"/>
        </w:rPr>
        <w:t>-</w:t>
      </w:r>
      <w:r>
        <w:rPr>
          <w:rFonts w:ascii="宋体" w:hAnsi="宋体" w:hint="eastAsia"/>
          <w:color w:val="000000"/>
          <w:szCs w:val="21"/>
        </w:rPr>
        <w:t>1</w:t>
      </w:r>
      <w:r w:rsidR="00611377">
        <w:rPr>
          <w:rFonts w:ascii="宋体" w:hAnsi="宋体"/>
          <w:color w:val="000000"/>
          <w:szCs w:val="21"/>
        </w:rPr>
        <w:t>5</w:t>
      </w:r>
      <w:r w:rsidR="00611377">
        <w:rPr>
          <w:rFonts w:ascii="宋体" w:hAnsi="宋体" w:hint="eastAsia"/>
          <w:color w:val="000000"/>
          <w:szCs w:val="21"/>
        </w:rPr>
        <w:t>发布职位页面</w:t>
      </w:r>
      <w:r w:rsidRPr="00BF1320">
        <w:rPr>
          <w:rFonts w:ascii="宋体" w:hAnsi="宋体"/>
          <w:color w:val="000000"/>
          <w:szCs w:val="21"/>
        </w:rPr>
        <w:br/>
      </w:r>
      <w:bookmarkStart w:id="123" w:name="_Toc200706810"/>
      <w:bookmarkStart w:id="124" w:name="_Toc200706978"/>
      <w:bookmarkStart w:id="125" w:name="_Toc200707126"/>
      <w:bookmarkStart w:id="126" w:name="_Toc200707349"/>
      <w:bookmarkStart w:id="127" w:name="_Toc200710145"/>
      <w:bookmarkStart w:id="128" w:name="_Toc200711045"/>
      <w:bookmarkStart w:id="129" w:name="_Toc200791856"/>
      <w:bookmarkStart w:id="130" w:name="_Toc200791998"/>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(4) </w:t>
      </w:r>
      <w:r w:rsidR="00E0464A">
        <w:rPr>
          <w:rFonts w:ascii="宋体" w:hAnsi="宋体" w:cs="宋体" w:hint="eastAsia"/>
        </w:rPr>
        <w:t>职位管理</w:t>
      </w:r>
      <w:r w:rsidR="00955F42" w:rsidRPr="00804B87">
        <w:rPr>
          <w:rFonts w:ascii="宋体" w:hAnsi="宋体" w:hint="eastAsia"/>
          <w:color w:val="000000"/>
        </w:rPr>
        <w:t>页面</w:t>
      </w:r>
      <w:bookmarkEnd w:id="123"/>
      <w:bookmarkEnd w:id="124"/>
      <w:bookmarkEnd w:id="125"/>
      <w:bookmarkEnd w:id="126"/>
      <w:bookmarkEnd w:id="127"/>
      <w:bookmarkEnd w:id="128"/>
      <w:bookmarkEnd w:id="129"/>
      <w:bookmarkEnd w:id="130"/>
      <w:r w:rsidR="00955F42" w:rsidRPr="00804B87">
        <w:rPr>
          <w:rFonts w:ascii="宋体" w:hAnsi="宋体" w:hint="eastAsia"/>
          <w:color w:val="000000"/>
        </w:rPr>
        <w:t>如图3</w:t>
      </w:r>
      <w:r w:rsidR="00E0464A">
        <w:rPr>
          <w:rFonts w:ascii="宋体" w:hAnsi="宋体" w:hint="eastAsia"/>
          <w:color w:val="000000"/>
        </w:rPr>
        <w:t>-</w:t>
      </w:r>
      <w:r w:rsidR="00955F42">
        <w:rPr>
          <w:rFonts w:ascii="宋体" w:hAnsi="宋体" w:hint="eastAsia"/>
          <w:color w:val="000000"/>
        </w:rPr>
        <w:t>1</w:t>
      </w:r>
      <w:r w:rsidR="00E0464A">
        <w:rPr>
          <w:rFonts w:ascii="宋体" w:hAnsi="宋体"/>
          <w:color w:val="000000"/>
        </w:rPr>
        <w:t>6</w:t>
      </w:r>
      <w:r w:rsidR="00955F42">
        <w:rPr>
          <w:rFonts w:ascii="宋体" w:hAnsi="宋体" w:hint="eastAsia"/>
          <w:color w:val="000000"/>
        </w:rPr>
        <w:t>所示。</w:t>
      </w:r>
    </w:p>
    <w:p w:rsidR="007E2F63" w:rsidRPr="00621156" w:rsidRDefault="00050E9C" w:rsidP="00955F42">
      <w:pPr>
        <w:adjustRightInd w:val="0"/>
        <w:snapToGrid w:val="0"/>
        <w:ind w:firstLineChars="200" w:firstLine="480"/>
        <w:rPr>
          <w:rFonts w:ascii="宋体" w:hAnsi="宋体"/>
          <w:color w:val="000000"/>
        </w:rPr>
      </w:pPr>
      <w:r>
        <w:rPr>
          <w:noProof/>
        </w:rPr>
        <w:drawing>
          <wp:inline distT="0" distB="0" distL="0" distR="0" wp14:anchorId="595E4B6C" wp14:editId="47C60428">
            <wp:extent cx="5759450" cy="1692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692275"/>
                    </a:xfrm>
                    <a:prstGeom prst="rect">
                      <a:avLst/>
                    </a:prstGeom>
                  </pic:spPr>
                </pic:pic>
              </a:graphicData>
            </a:graphic>
          </wp:inline>
        </w:drawing>
      </w:r>
    </w:p>
    <w:p w:rsidR="00955F42" w:rsidRPr="001C7EDB" w:rsidRDefault="00955F42" w:rsidP="00955F42">
      <w:pPr>
        <w:adjustRightInd w:val="0"/>
        <w:snapToGrid w:val="0"/>
        <w:jc w:val="center"/>
        <w:rPr>
          <w:rFonts w:ascii="宋体" w:hAnsi="宋体" w:cs="Courier New"/>
          <w:color w:val="000000"/>
        </w:rPr>
      </w:pP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hint="eastAsia"/>
          <w:color w:val="000000"/>
          <w:sz w:val="21"/>
          <w:szCs w:val="21"/>
        </w:rPr>
        <w:t>图3</w:t>
      </w:r>
      <w:r w:rsidR="00541B1B">
        <w:rPr>
          <w:rFonts w:ascii="宋体" w:hAnsi="宋体" w:hint="eastAsia"/>
          <w:color w:val="000000"/>
          <w:sz w:val="21"/>
          <w:szCs w:val="21"/>
        </w:rPr>
        <w:t>-</w:t>
      </w:r>
      <w:r w:rsidRPr="00A44F7A">
        <w:rPr>
          <w:rFonts w:ascii="宋体" w:hAnsi="宋体" w:hint="eastAsia"/>
          <w:color w:val="000000"/>
          <w:sz w:val="21"/>
          <w:szCs w:val="21"/>
        </w:rPr>
        <w:t>1</w:t>
      </w:r>
      <w:r w:rsidR="00541B1B">
        <w:rPr>
          <w:rFonts w:ascii="宋体" w:hAnsi="宋体"/>
          <w:color w:val="000000"/>
          <w:sz w:val="21"/>
          <w:szCs w:val="21"/>
        </w:rPr>
        <w:t>6</w:t>
      </w:r>
      <w:r w:rsidR="00B3235C">
        <w:rPr>
          <w:rFonts w:ascii="宋体" w:hAnsi="宋体" w:hint="eastAsia"/>
          <w:color w:val="000000"/>
          <w:sz w:val="21"/>
          <w:szCs w:val="21"/>
        </w:rPr>
        <w:t>职位管理</w:t>
      </w:r>
      <w:r w:rsidRPr="00A44F7A">
        <w:rPr>
          <w:rFonts w:ascii="宋体" w:hAnsi="宋体" w:hint="eastAsia"/>
          <w:color w:val="000000"/>
          <w:sz w:val="21"/>
          <w:szCs w:val="21"/>
        </w:rPr>
        <w:t>页面</w:t>
      </w: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t xml:space="preserve">(5) </w:t>
      </w:r>
      <w:r w:rsidR="00B3235C">
        <w:rPr>
          <w:rFonts w:ascii="宋体" w:hAnsi="宋体" w:cs="宋体" w:hint="eastAsia"/>
        </w:rPr>
        <w:t>简历管理页面</w:t>
      </w:r>
      <w:r w:rsidR="00B3235C">
        <w:rPr>
          <w:rFonts w:ascii="宋体" w:hAnsi="宋体" w:hint="eastAsia"/>
          <w:color w:val="000000"/>
        </w:rPr>
        <w:t>与上面的职位管理页面样式类似</w:t>
      </w:r>
      <w:r w:rsidR="00955F42">
        <w:rPr>
          <w:rFonts w:ascii="宋体" w:hAnsi="宋体" w:hint="eastAsia"/>
          <w:color w:val="000000"/>
        </w:rPr>
        <w:t>，</w:t>
      </w:r>
      <w:r w:rsidR="00955F42" w:rsidRPr="00804B87">
        <w:rPr>
          <w:rFonts w:ascii="宋体" w:hAnsi="宋体" w:hint="eastAsia"/>
          <w:color w:val="000000"/>
        </w:rPr>
        <w:t>页面设计</w:t>
      </w:r>
      <w:r w:rsidR="00B3235C">
        <w:rPr>
          <w:rFonts w:ascii="宋体" w:hAnsi="宋体" w:hint="eastAsia"/>
          <w:color w:val="000000"/>
        </w:rPr>
        <w:t>效果</w:t>
      </w:r>
      <w:r w:rsidR="00955F42" w:rsidRPr="00804B87">
        <w:rPr>
          <w:rFonts w:ascii="宋体" w:hAnsi="宋体" w:hint="eastAsia"/>
          <w:color w:val="000000"/>
        </w:rPr>
        <w:t>如图3</w:t>
      </w:r>
      <w:r w:rsidR="00B3235C">
        <w:rPr>
          <w:rFonts w:ascii="宋体" w:hAnsi="宋体" w:hint="eastAsia"/>
          <w:color w:val="000000"/>
        </w:rPr>
        <w:t>-</w:t>
      </w:r>
      <w:r w:rsidR="00955F42">
        <w:rPr>
          <w:rFonts w:ascii="宋体" w:hAnsi="宋体" w:hint="eastAsia"/>
          <w:color w:val="000000"/>
        </w:rPr>
        <w:t>1</w:t>
      </w:r>
      <w:r w:rsidR="00B3235C">
        <w:rPr>
          <w:rFonts w:ascii="宋体" w:hAnsi="宋体"/>
          <w:color w:val="000000"/>
        </w:rPr>
        <w:t>7</w:t>
      </w:r>
      <w:r w:rsidR="00955F42">
        <w:rPr>
          <w:rFonts w:ascii="宋体" w:hAnsi="宋体" w:hint="eastAsia"/>
          <w:color w:val="000000"/>
        </w:rPr>
        <w:t>所示。</w:t>
      </w:r>
      <w:r w:rsidR="00955F42">
        <w:rPr>
          <w:rFonts w:ascii="宋体" w:hAnsi="宋体"/>
          <w:color w:val="000000"/>
        </w:rPr>
        <w:br/>
      </w:r>
    </w:p>
    <w:p w:rsidR="00955F42" w:rsidRPr="001C7EDB" w:rsidRDefault="00050E9C" w:rsidP="00955F42">
      <w:pPr>
        <w:adjustRightInd w:val="0"/>
        <w:snapToGrid w:val="0"/>
        <w:jc w:val="center"/>
        <w:rPr>
          <w:rFonts w:cs="Courier New"/>
          <w:color w:val="000000"/>
        </w:rPr>
      </w:pPr>
      <w:r>
        <w:rPr>
          <w:noProof/>
        </w:rPr>
        <w:lastRenderedPageBreak/>
        <w:drawing>
          <wp:inline distT="0" distB="0" distL="0" distR="0" wp14:anchorId="56006C97" wp14:editId="325AA9D1">
            <wp:extent cx="5911516" cy="1764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519" cy="1768208"/>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B3235C">
        <w:rPr>
          <w:rFonts w:ascii="宋体" w:hAnsi="宋体" w:hint="eastAsia"/>
          <w:color w:val="000000"/>
          <w:sz w:val="21"/>
          <w:szCs w:val="21"/>
        </w:rPr>
        <w:t>-</w:t>
      </w:r>
      <w:r w:rsidR="00B3235C">
        <w:rPr>
          <w:rFonts w:ascii="宋体" w:hAnsi="宋体"/>
          <w:color w:val="000000"/>
          <w:sz w:val="21"/>
          <w:szCs w:val="21"/>
        </w:rPr>
        <w:t>17</w:t>
      </w:r>
      <w:r w:rsidR="00B3235C">
        <w:rPr>
          <w:rFonts w:ascii="宋体" w:hAnsi="宋体" w:hint="eastAsia"/>
          <w:color w:val="000000"/>
          <w:sz w:val="21"/>
          <w:szCs w:val="21"/>
        </w:rPr>
        <w:t>简历管理</w:t>
      </w:r>
      <w:r w:rsidRPr="007E2F63">
        <w:rPr>
          <w:rFonts w:ascii="宋体" w:hAnsi="宋体" w:hint="eastAsia"/>
          <w:color w:val="000000"/>
          <w:sz w:val="21"/>
          <w:szCs w:val="21"/>
        </w:rPr>
        <w:t>页面</w:t>
      </w:r>
    </w:p>
    <w:p w:rsidR="00955F42" w:rsidRPr="00F415DF" w:rsidRDefault="00955F42" w:rsidP="00415299">
      <w:pPr>
        <w:adjustRightInd w:val="0"/>
        <w:snapToGrid w:val="0"/>
        <w:rPr>
          <w:rFonts w:ascii="宋体" w:hAnsi="宋体"/>
          <w:color w:val="000000"/>
          <w:szCs w:val="21"/>
        </w:rPr>
      </w:pPr>
    </w:p>
    <w:p w:rsidR="00955F42" w:rsidRPr="00955F42" w:rsidRDefault="00955F42" w:rsidP="00955F42">
      <w:pPr>
        <w:pStyle w:val="3"/>
        <w:spacing w:before="120"/>
      </w:pPr>
      <w:bookmarkStart w:id="131" w:name="_3.3.3教师后台系统界面设计"/>
      <w:bookmarkStart w:id="132" w:name="_Hlk511517641"/>
      <w:bookmarkStart w:id="133" w:name="_Toc511519740"/>
      <w:bookmarkEnd w:id="131"/>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3.3.3</w:t>
        </w:r>
      </w:smartTag>
      <w:r w:rsidRPr="00955F42">
        <w:rPr>
          <w:rFonts w:hint="eastAsia"/>
        </w:rPr>
        <w:t>后台</w:t>
      </w:r>
      <w:r w:rsidR="00415299">
        <w:rPr>
          <w:rFonts w:hint="eastAsia"/>
        </w:rPr>
        <w:t>管理</w:t>
      </w:r>
      <w:r w:rsidRPr="00955F42">
        <w:rPr>
          <w:rFonts w:hint="eastAsia"/>
        </w:rPr>
        <w:t>系统界面设计</w:t>
      </w:r>
      <w:bookmarkEnd w:id="133"/>
    </w:p>
    <w:p w:rsidR="00955F42" w:rsidRDefault="00955F42" w:rsidP="00955F42">
      <w:pPr>
        <w:rPr>
          <w:rFonts w:ascii="宋体" w:hAnsi="宋体"/>
        </w:rPr>
      </w:pPr>
      <w:r>
        <w:rPr>
          <w:rFonts w:hint="eastAsia"/>
        </w:rPr>
        <w:tab/>
      </w:r>
      <w:bookmarkStart w:id="134" w:name="_Hlk511408887"/>
      <w:r w:rsidR="00D82542">
        <w:rPr>
          <w:rFonts w:ascii="宋体" w:hAnsi="宋体" w:hint="eastAsia"/>
        </w:rPr>
        <w:t>本平台的</w:t>
      </w:r>
      <w:r w:rsidRPr="00F415DF">
        <w:rPr>
          <w:rFonts w:ascii="宋体" w:hAnsi="宋体" w:hint="eastAsia"/>
        </w:rPr>
        <w:t>后台</w:t>
      </w:r>
      <w:r w:rsidR="00D82542">
        <w:rPr>
          <w:rFonts w:ascii="宋体" w:hAnsi="宋体" w:hint="eastAsia"/>
        </w:rPr>
        <w:t>管理</w:t>
      </w:r>
      <w:r w:rsidRPr="00F415DF">
        <w:rPr>
          <w:rFonts w:ascii="宋体" w:hAnsi="宋体" w:hint="eastAsia"/>
        </w:rPr>
        <w:t>系统首页</w:t>
      </w:r>
      <w:r w:rsidR="00D82542">
        <w:rPr>
          <w:rFonts w:ascii="宋体" w:hAnsi="宋体" w:hint="eastAsia"/>
        </w:rPr>
        <w:t>设计效果</w:t>
      </w:r>
      <w:r w:rsidRPr="00F415DF">
        <w:rPr>
          <w:rFonts w:ascii="宋体" w:hAnsi="宋体" w:hint="eastAsia"/>
        </w:rPr>
        <w:t>如图3</w:t>
      </w:r>
      <w:r w:rsidR="00D82542">
        <w:rPr>
          <w:rFonts w:ascii="宋体" w:hAnsi="宋体" w:hint="eastAsia"/>
        </w:rPr>
        <w:t>-</w:t>
      </w:r>
      <w:r w:rsidR="002828B0">
        <w:rPr>
          <w:rFonts w:ascii="宋体" w:hAnsi="宋体" w:hint="eastAsia"/>
        </w:rPr>
        <w:t>18</w:t>
      </w:r>
      <w:r w:rsidRPr="00F415DF">
        <w:rPr>
          <w:rFonts w:ascii="宋体" w:hAnsi="宋体" w:hint="eastAsia"/>
        </w:rPr>
        <w:t>所示。</w:t>
      </w:r>
      <w:bookmarkEnd w:id="134"/>
    </w:p>
    <w:p w:rsidR="002828B0" w:rsidRPr="00F415DF" w:rsidRDefault="002828B0" w:rsidP="00955F42">
      <w:pPr>
        <w:rPr>
          <w:rFonts w:ascii="宋体" w:hAnsi="宋体"/>
        </w:rPr>
      </w:pPr>
    </w:p>
    <w:p w:rsidR="00955F42" w:rsidRDefault="00CA09D5" w:rsidP="00955F42">
      <w:pPr>
        <w:jc w:val="center"/>
        <w:rPr>
          <w:rFonts w:ascii="宋体" w:hAnsi="宋体"/>
        </w:rPr>
      </w:pPr>
      <w:r>
        <w:rPr>
          <w:noProof/>
        </w:rPr>
        <w:drawing>
          <wp:inline distT="0" distB="0" distL="0" distR="0" wp14:anchorId="3A69CDAE" wp14:editId="74EA7952">
            <wp:extent cx="6200140" cy="370551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2148" cy="3730616"/>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D82542">
        <w:rPr>
          <w:rFonts w:ascii="宋体" w:hAnsi="宋体" w:hint="eastAsia"/>
          <w:color w:val="000000"/>
          <w:sz w:val="21"/>
          <w:szCs w:val="21"/>
        </w:rPr>
        <w:t>-</w:t>
      </w:r>
      <w:r w:rsidRPr="007E2F63">
        <w:rPr>
          <w:rFonts w:ascii="宋体" w:hAnsi="宋体" w:hint="eastAsia"/>
          <w:color w:val="000000"/>
          <w:sz w:val="21"/>
          <w:szCs w:val="21"/>
        </w:rPr>
        <w:t>1</w:t>
      </w:r>
      <w:r w:rsidR="002828B0">
        <w:rPr>
          <w:rFonts w:ascii="宋体" w:hAnsi="宋体" w:hint="eastAsia"/>
          <w:color w:val="000000"/>
          <w:sz w:val="21"/>
          <w:szCs w:val="21"/>
        </w:rPr>
        <w:t>8</w:t>
      </w:r>
      <w:r w:rsidRPr="007E2F63">
        <w:rPr>
          <w:rFonts w:ascii="宋体" w:hAnsi="宋体" w:hint="eastAsia"/>
          <w:sz w:val="21"/>
          <w:szCs w:val="21"/>
        </w:rPr>
        <w:t>后台</w:t>
      </w:r>
      <w:r w:rsidR="00D82542">
        <w:rPr>
          <w:rFonts w:ascii="宋体" w:hAnsi="宋体" w:hint="eastAsia"/>
          <w:sz w:val="21"/>
          <w:szCs w:val="21"/>
        </w:rPr>
        <w:t>管理</w:t>
      </w:r>
      <w:r w:rsidRPr="007E2F63">
        <w:rPr>
          <w:rFonts w:ascii="宋体" w:hAnsi="宋体" w:hint="eastAsia"/>
          <w:sz w:val="21"/>
          <w:szCs w:val="21"/>
        </w:rPr>
        <w:t>系统首页</w:t>
      </w:r>
      <w:r w:rsidRPr="007E2F63">
        <w:rPr>
          <w:rFonts w:ascii="宋体" w:hAnsi="宋体" w:hint="eastAsia"/>
          <w:color w:val="000000"/>
          <w:sz w:val="21"/>
          <w:szCs w:val="21"/>
        </w:rPr>
        <w:t>页面</w:t>
      </w:r>
    </w:p>
    <w:p w:rsidR="003B033D" w:rsidRDefault="003B033D" w:rsidP="00955F42">
      <w:pPr>
        <w:adjustRightInd w:val="0"/>
        <w:snapToGrid w:val="0"/>
        <w:jc w:val="center"/>
        <w:rPr>
          <w:rFonts w:ascii="宋体" w:hAnsi="宋体"/>
          <w:color w:val="000000"/>
          <w:sz w:val="21"/>
          <w:szCs w:val="21"/>
        </w:rPr>
      </w:pPr>
    </w:p>
    <w:p w:rsidR="00A81DEE" w:rsidRPr="00A81DEE" w:rsidRDefault="00A81DEE" w:rsidP="003B033D">
      <w:bookmarkStart w:id="135" w:name="_3.3.4后台管理系统界面设计"/>
      <w:bookmarkEnd w:id="132"/>
      <w:bookmarkEnd w:id="135"/>
    </w:p>
    <w:p w:rsidR="00955F42" w:rsidRPr="00955F42" w:rsidRDefault="00955F42" w:rsidP="00955F42">
      <w:pPr>
        <w:pStyle w:val="3"/>
        <w:spacing w:before="120"/>
      </w:pPr>
      <w:bookmarkStart w:id="136" w:name="_Toc511519741"/>
      <w:r w:rsidRPr="00955F42">
        <w:rPr>
          <w:rFonts w:hint="eastAsia"/>
        </w:rPr>
        <w:t>3.3.4</w:t>
      </w:r>
      <w:r w:rsidR="00CF7E83">
        <w:rPr>
          <w:rFonts w:hint="eastAsia"/>
        </w:rPr>
        <w:t>公共页面</w:t>
      </w:r>
      <w:r w:rsidRPr="00955F42">
        <w:rPr>
          <w:rFonts w:hint="eastAsia"/>
        </w:rPr>
        <w:t>界面设计</w:t>
      </w:r>
      <w:bookmarkEnd w:id="136"/>
    </w:p>
    <w:p w:rsidR="00955F42" w:rsidRDefault="00955F42" w:rsidP="00955F42">
      <w:pPr>
        <w:adjustRightInd w:val="0"/>
        <w:snapToGrid w:val="0"/>
      </w:pPr>
      <w:r>
        <w:rPr>
          <w:rFonts w:hint="eastAsia"/>
        </w:rPr>
        <w:lastRenderedPageBreak/>
        <w:tab/>
      </w:r>
      <w:r w:rsidR="00CF7E83">
        <w:rPr>
          <w:rFonts w:hint="eastAsia"/>
        </w:rPr>
        <w:t>这里只展示部分公共页面效果图</w:t>
      </w:r>
      <w:r w:rsidR="003B033D">
        <w:rPr>
          <w:rFonts w:hint="eastAsia"/>
        </w:rPr>
        <w:t>，</w:t>
      </w:r>
      <w:r w:rsidR="00222671">
        <w:rPr>
          <w:rFonts w:hint="eastAsia"/>
        </w:rPr>
        <w:t>本平台的公共主页</w:t>
      </w:r>
      <w:r w:rsidR="003B033D">
        <w:rPr>
          <w:rFonts w:hint="eastAsia"/>
        </w:rPr>
        <w:t>如下图</w:t>
      </w:r>
      <w:r w:rsidR="003B033D">
        <w:rPr>
          <w:rFonts w:hint="eastAsia"/>
        </w:rPr>
        <w:t>3-</w:t>
      </w:r>
      <w:r w:rsidR="00870902">
        <w:t>19</w:t>
      </w:r>
      <w:r w:rsidR="00222671">
        <w:rPr>
          <w:rFonts w:hint="eastAsia"/>
        </w:rPr>
        <w:t>，图</w:t>
      </w:r>
      <w:r w:rsidR="00222671">
        <w:rPr>
          <w:rFonts w:hint="eastAsia"/>
        </w:rPr>
        <w:t>3-</w:t>
      </w:r>
      <w:r w:rsidR="00870902">
        <w:t>20</w:t>
      </w:r>
      <w:r w:rsidR="00FF04FD">
        <w:rPr>
          <w:rFonts w:hint="eastAsia"/>
        </w:rPr>
        <w:t>所示</w:t>
      </w:r>
      <w:r w:rsidRPr="00F415DF">
        <w:rPr>
          <w:rFonts w:hint="eastAsia"/>
        </w:rPr>
        <w:t>。</w:t>
      </w:r>
    </w:p>
    <w:p w:rsidR="00955F42" w:rsidRPr="00222671" w:rsidRDefault="00222671" w:rsidP="00955F42">
      <w:r>
        <w:rPr>
          <w:noProof/>
        </w:rPr>
        <w:drawing>
          <wp:inline distT="0" distB="0" distL="0" distR="0" wp14:anchorId="587A6AF8" wp14:editId="05AA2E5A">
            <wp:extent cx="5759450" cy="3048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26" cy="3048993"/>
                    </a:xfrm>
                    <a:prstGeom prst="rect">
                      <a:avLst/>
                    </a:prstGeom>
                  </pic:spPr>
                </pic:pic>
              </a:graphicData>
            </a:graphic>
          </wp:inline>
        </w:drawing>
      </w:r>
    </w:p>
    <w:p w:rsidR="00A44F7A" w:rsidRDefault="00A44F7A" w:rsidP="00955F42"/>
    <w:p w:rsidR="00A44F7A" w:rsidRDefault="00222671" w:rsidP="00222671">
      <w:pPr>
        <w:jc w:val="center"/>
        <w:rPr>
          <w:rFonts w:ascii="宋体" w:hAnsi="宋体"/>
          <w:color w:val="000000"/>
          <w:sz w:val="21"/>
          <w:szCs w:val="21"/>
        </w:rP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19</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rPr>
          <w:rFonts w:ascii="宋体" w:hAnsi="宋体"/>
          <w:color w:val="000000"/>
          <w:sz w:val="21"/>
          <w:szCs w:val="21"/>
        </w:rPr>
      </w:pPr>
    </w:p>
    <w:p w:rsidR="00222671" w:rsidRDefault="00222671" w:rsidP="00222671">
      <w:pPr>
        <w:jc w:val="center"/>
        <w:rPr>
          <w:rFonts w:ascii="宋体" w:hAnsi="宋体"/>
          <w:color w:val="000000"/>
          <w:sz w:val="21"/>
          <w:szCs w:val="21"/>
        </w:rPr>
      </w:pPr>
      <w:r>
        <w:rPr>
          <w:noProof/>
        </w:rPr>
        <w:drawing>
          <wp:inline distT="0" distB="0" distL="0" distR="0" wp14:anchorId="0E31C6EB" wp14:editId="3251469C">
            <wp:extent cx="5759450" cy="1788695"/>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353" cy="1791460"/>
                    </a:xfrm>
                    <a:prstGeom prst="rect">
                      <a:avLst/>
                    </a:prstGeom>
                  </pic:spPr>
                </pic:pic>
              </a:graphicData>
            </a:graphic>
          </wp:inline>
        </w:drawing>
      </w:r>
    </w:p>
    <w:p w:rsidR="00222671" w:rsidRDefault="00222671" w:rsidP="00222671">
      <w:pPr>
        <w:jc w:val="center"/>
        <w:rPr>
          <w:rFonts w:ascii="宋体" w:hAnsi="宋体"/>
          <w:color w:val="000000"/>
          <w:sz w:val="21"/>
          <w:szCs w:val="21"/>
        </w:rPr>
      </w:pPr>
    </w:p>
    <w:p w:rsidR="00222671" w:rsidRDefault="00222671" w:rsidP="00222671">
      <w:pPr>
        <w:rPr>
          <w:rFonts w:ascii="宋体" w:hAnsi="宋体"/>
          <w:color w:val="000000"/>
          <w:sz w:val="21"/>
          <w:szCs w:val="21"/>
        </w:rPr>
      </w:pPr>
    </w:p>
    <w:p w:rsidR="00222671" w:rsidRDefault="00222671" w:rsidP="00222671">
      <w:pPr>
        <w:jc w:val="cente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20</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pPr>
    </w:p>
    <w:p w:rsidR="00A44F7A" w:rsidRDefault="00A44F7A" w:rsidP="00955F42"/>
    <w:p w:rsidR="00A44F7A" w:rsidRDefault="00A44F7A" w:rsidP="00955F42"/>
    <w:p w:rsidR="00C43AC0" w:rsidRDefault="00C43AC0" w:rsidP="00C31481">
      <w:pPr>
        <w:pStyle w:val="1"/>
        <w:jc w:val="both"/>
      </w:pPr>
    </w:p>
    <w:p w:rsidR="00C43AC0" w:rsidRDefault="00C43AC0" w:rsidP="00A44F7A">
      <w:pPr>
        <w:pStyle w:val="1"/>
      </w:pPr>
    </w:p>
    <w:p w:rsidR="00C43AC0" w:rsidRDefault="00C43AC0" w:rsidP="00A44F7A">
      <w:pPr>
        <w:pStyle w:val="1"/>
      </w:pPr>
    </w:p>
    <w:p w:rsidR="00A44F7A" w:rsidRDefault="008766B8" w:rsidP="00A44F7A">
      <w:pPr>
        <w:pStyle w:val="1"/>
      </w:pPr>
      <w:bookmarkStart w:id="137" w:name="_Toc511519742"/>
      <w:r>
        <w:rPr>
          <w:rFonts w:hint="eastAsia"/>
        </w:rPr>
        <w:t>第四章</w:t>
      </w:r>
      <w:r w:rsidR="00A44F7A" w:rsidRPr="00A44F7A">
        <w:rPr>
          <w:rFonts w:hint="eastAsia"/>
        </w:rPr>
        <w:t xml:space="preserve"> 详细设计与实现</w:t>
      </w:r>
      <w:bookmarkEnd w:id="137"/>
    </w:p>
    <w:p w:rsidR="00494E67" w:rsidRPr="001D6BD1" w:rsidRDefault="00494E67" w:rsidP="001D6BD1">
      <w:pPr>
        <w:pStyle w:val="2"/>
        <w:spacing w:before="120"/>
      </w:pPr>
      <w:bookmarkStart w:id="138" w:name="_Toc200706812"/>
      <w:bookmarkStart w:id="139" w:name="_Toc200706980"/>
      <w:bookmarkStart w:id="140" w:name="_Toc200707128"/>
      <w:bookmarkStart w:id="141" w:name="_Toc200707351"/>
      <w:bookmarkStart w:id="142" w:name="_Toc200710147"/>
      <w:bookmarkStart w:id="143" w:name="_Toc200711047"/>
      <w:bookmarkStart w:id="144" w:name="_Toc200791858"/>
      <w:bookmarkStart w:id="145" w:name="_Toc200792000"/>
      <w:bookmarkStart w:id="146" w:name="_Toc201124062"/>
      <w:bookmarkStart w:id="147" w:name="_Toc201124323"/>
      <w:bookmarkStart w:id="148" w:name="_Toc201128684"/>
      <w:bookmarkStart w:id="149" w:name="_Toc201143394"/>
      <w:bookmarkStart w:id="150" w:name="_Toc201144427"/>
      <w:bookmarkStart w:id="151" w:name="_Toc201145429"/>
      <w:bookmarkStart w:id="152" w:name="_Toc201156076"/>
      <w:bookmarkStart w:id="153" w:name="_Toc201156242"/>
      <w:bookmarkStart w:id="154" w:name="_Toc201160136"/>
      <w:bookmarkStart w:id="155" w:name="_Toc201196098"/>
      <w:bookmarkStart w:id="156" w:name="_Toc201209464"/>
      <w:bookmarkStart w:id="157" w:name="_Toc201209556"/>
      <w:bookmarkStart w:id="158" w:name="_Toc201226360"/>
      <w:bookmarkStart w:id="159" w:name="_Toc201303931"/>
      <w:bookmarkStart w:id="160" w:name="_Toc201305892"/>
      <w:bookmarkStart w:id="161" w:name="_Toc201308672"/>
      <w:bookmarkStart w:id="162" w:name="_Toc201309244"/>
      <w:bookmarkStart w:id="163" w:name="_Toc201324808"/>
      <w:bookmarkStart w:id="164" w:name="_Toc201325055"/>
      <w:bookmarkStart w:id="165" w:name="_Toc201333742"/>
      <w:bookmarkStart w:id="166" w:name="_Toc201335527"/>
      <w:bookmarkStart w:id="167" w:name="_Toc201336692"/>
      <w:bookmarkStart w:id="168" w:name="_Toc201337320"/>
      <w:bookmarkStart w:id="169" w:name="_Toc201369596"/>
      <w:bookmarkStart w:id="170" w:name="_Toc201372794"/>
      <w:bookmarkStart w:id="171" w:name="_Toc201373377"/>
      <w:bookmarkStart w:id="172" w:name="_Toc201375105"/>
      <w:bookmarkStart w:id="173" w:name="_Toc201375956"/>
      <w:bookmarkStart w:id="174" w:name="_Toc201394851"/>
      <w:bookmarkStart w:id="175" w:name="_Toc201400305"/>
      <w:bookmarkStart w:id="176" w:name="_Toc201417317"/>
      <w:bookmarkStart w:id="177" w:name="_Toc201464945"/>
      <w:bookmarkStart w:id="178" w:name="_Toc511519743"/>
      <w:r w:rsidRPr="001D6BD1">
        <w:rPr>
          <w:rFonts w:hint="eastAsia"/>
        </w:rPr>
        <w:t>4.1系统文件结构</w:t>
      </w:r>
      <w:bookmarkEnd w:id="138"/>
      <w:bookmarkEnd w:id="139"/>
      <w:bookmarkEnd w:id="140"/>
      <w:bookmarkEnd w:id="141"/>
      <w:bookmarkEnd w:id="142"/>
      <w:bookmarkEnd w:id="143"/>
      <w:bookmarkEnd w:id="144"/>
      <w:bookmarkEnd w:id="145"/>
      <w:bookmarkEnd w:id="146"/>
      <w:bookmarkEnd w:id="147"/>
      <w:r w:rsidRPr="001D6BD1">
        <w:rPr>
          <w:rFonts w:hint="eastAsia"/>
        </w:rPr>
        <w:t>的设计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494E67" w:rsidRPr="00B85540" w:rsidRDefault="00494E67" w:rsidP="00EB42FA">
      <w:pPr>
        <w:pStyle w:val="3"/>
        <w:spacing w:before="120"/>
      </w:pPr>
      <w:bookmarkStart w:id="179" w:name="_Toc200706813"/>
      <w:bookmarkStart w:id="180" w:name="_Toc200706981"/>
      <w:bookmarkStart w:id="181" w:name="_Toc200707129"/>
      <w:bookmarkStart w:id="182" w:name="_Toc200707352"/>
      <w:bookmarkStart w:id="183" w:name="_Toc200710148"/>
      <w:bookmarkStart w:id="184" w:name="_Toc200711048"/>
      <w:bookmarkStart w:id="185" w:name="_Toc200791859"/>
      <w:bookmarkStart w:id="186" w:name="_Toc200792001"/>
      <w:bookmarkStart w:id="187" w:name="_Toc201124063"/>
      <w:bookmarkStart w:id="188" w:name="_Toc201124324"/>
      <w:bookmarkStart w:id="189" w:name="_Toc201128685"/>
      <w:bookmarkStart w:id="190" w:name="_Toc201143395"/>
      <w:bookmarkStart w:id="191" w:name="_Toc201144428"/>
      <w:bookmarkStart w:id="192" w:name="_Toc201145430"/>
      <w:bookmarkStart w:id="193" w:name="_Toc201156077"/>
      <w:bookmarkStart w:id="194" w:name="_Toc201156243"/>
      <w:bookmarkStart w:id="195" w:name="_Toc201160137"/>
      <w:bookmarkStart w:id="196" w:name="_Toc201196099"/>
      <w:bookmarkStart w:id="197" w:name="_Toc201209465"/>
      <w:bookmarkStart w:id="198" w:name="_Toc201209557"/>
      <w:bookmarkStart w:id="199" w:name="_Toc201226361"/>
      <w:bookmarkStart w:id="200" w:name="_Toc201303932"/>
      <w:bookmarkStart w:id="201" w:name="_Toc201305893"/>
      <w:bookmarkStart w:id="202" w:name="_Toc201308673"/>
      <w:bookmarkStart w:id="203" w:name="_Toc201309245"/>
      <w:bookmarkStart w:id="204" w:name="_Toc201324809"/>
      <w:bookmarkStart w:id="205" w:name="_Toc201325056"/>
      <w:bookmarkStart w:id="206" w:name="_Toc201333743"/>
      <w:bookmarkStart w:id="207" w:name="_Toc201335528"/>
      <w:bookmarkStart w:id="208" w:name="_Toc201336693"/>
      <w:bookmarkStart w:id="209" w:name="_Toc201337321"/>
      <w:bookmarkStart w:id="210" w:name="_Toc201369597"/>
      <w:bookmarkStart w:id="211" w:name="_Toc201372795"/>
      <w:bookmarkStart w:id="212" w:name="_Toc201373378"/>
      <w:bookmarkStart w:id="213" w:name="_Toc201375106"/>
      <w:bookmarkStart w:id="214" w:name="_Toc201375957"/>
      <w:bookmarkStart w:id="215" w:name="_Toc201394852"/>
      <w:bookmarkStart w:id="216" w:name="_Toc201400306"/>
      <w:bookmarkStart w:id="217" w:name="_Toc201417318"/>
      <w:bookmarkStart w:id="218" w:name="_Toc201464946"/>
      <w:bookmarkStart w:id="219" w:name="_Toc511519744"/>
      <w:smartTag w:uri="urn:schemas-microsoft-com:office:smarttags" w:element="chsdate">
        <w:smartTagPr>
          <w:attr w:name="IsROCDate" w:val="False"/>
          <w:attr w:name="IsLunarDate" w:val="False"/>
          <w:attr w:name="Day" w:val="30"/>
          <w:attr w:name="Month" w:val="12"/>
          <w:attr w:name="Year" w:val="1899"/>
        </w:smartTagPr>
        <w:r w:rsidRPr="00B85540">
          <w:rPr>
            <w:rFonts w:hint="eastAsia"/>
          </w:rPr>
          <w:t>4.1.1</w:t>
        </w:r>
      </w:smartTag>
      <w:r w:rsidRPr="00B85540">
        <w:rPr>
          <w:rFonts w:hint="eastAsia"/>
        </w:rPr>
        <w:t xml:space="preserve"> java类的组织</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lastRenderedPageBreak/>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简历Dao接口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收藏企业Dao接口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220" w:name="_Toc200706815"/>
      <w:bookmarkStart w:id="221" w:name="_Toc200706983"/>
      <w:bookmarkStart w:id="222" w:name="_Toc200707131"/>
      <w:bookmarkStart w:id="223" w:name="_Toc200707354"/>
      <w:bookmarkStart w:id="224" w:name="_Toc200710150"/>
      <w:bookmarkStart w:id="225" w:name="_Toc200711050"/>
      <w:bookmarkStart w:id="226" w:name="_Toc200791861"/>
      <w:bookmarkStart w:id="227" w:name="_Toc200792003"/>
      <w:bookmarkStart w:id="228" w:name="_Toc201124065"/>
      <w:bookmarkStart w:id="229" w:name="_Toc201124326"/>
      <w:bookmarkStart w:id="230" w:name="_Toc201128687"/>
      <w:bookmarkStart w:id="231" w:name="_Toc201143397"/>
      <w:bookmarkStart w:id="232" w:name="_Toc201144430"/>
      <w:bookmarkStart w:id="233" w:name="_Toc201145432"/>
      <w:bookmarkStart w:id="234" w:name="_Toc201156079"/>
      <w:bookmarkStart w:id="235" w:name="_Toc201156245"/>
      <w:bookmarkStart w:id="236" w:name="_Toc201160139"/>
      <w:bookmarkStart w:id="237" w:name="_Toc201196101"/>
      <w:bookmarkStart w:id="238" w:name="_Toc201209467"/>
      <w:bookmarkStart w:id="239" w:name="_Toc201209559"/>
      <w:bookmarkStart w:id="240" w:name="_Toc201226363"/>
      <w:bookmarkStart w:id="241" w:name="_Toc201303934"/>
      <w:bookmarkStart w:id="242" w:name="_Toc201305895"/>
      <w:bookmarkStart w:id="243" w:name="_Toc201308675"/>
      <w:bookmarkStart w:id="244" w:name="_Toc201309247"/>
      <w:bookmarkStart w:id="245" w:name="_Toc201324811"/>
      <w:bookmarkStart w:id="246" w:name="_Toc201325058"/>
      <w:bookmarkStart w:id="247" w:name="_Toc201333745"/>
      <w:bookmarkStart w:id="248" w:name="_Toc201335530"/>
      <w:bookmarkStart w:id="249" w:name="_Toc201336695"/>
      <w:bookmarkStart w:id="250" w:name="_Toc201337323"/>
      <w:bookmarkStart w:id="251" w:name="_Toc201369599"/>
      <w:bookmarkStart w:id="252" w:name="_Toc201372797"/>
      <w:bookmarkStart w:id="253" w:name="_Toc201373380"/>
      <w:bookmarkStart w:id="254" w:name="_Toc201375108"/>
      <w:bookmarkStart w:id="255" w:name="_Toc201375959"/>
      <w:bookmarkStart w:id="256" w:name="_Toc201394854"/>
      <w:bookmarkStart w:id="257" w:name="_Toc201400308"/>
      <w:bookmarkStart w:id="258" w:name="_Toc201417320"/>
      <w:bookmarkStart w:id="259" w:name="_Toc201464948"/>
      <w:bookmarkStart w:id="260" w:name="_Toc511519745"/>
      <w:r w:rsidRPr="00D16FFC">
        <w:rPr>
          <w:rFonts w:hint="eastAsia"/>
        </w:rPr>
        <w:t>4.2系统架构</w:t>
      </w:r>
      <w:bookmarkEnd w:id="220"/>
      <w:bookmarkEnd w:id="221"/>
      <w:bookmarkEnd w:id="222"/>
      <w:bookmarkEnd w:id="223"/>
      <w:bookmarkEnd w:id="224"/>
      <w:bookmarkEnd w:id="225"/>
      <w:bookmarkEnd w:id="226"/>
      <w:bookmarkEnd w:id="227"/>
      <w:bookmarkEnd w:id="228"/>
      <w:bookmarkEnd w:id="229"/>
      <w:r w:rsidRPr="00D16FFC">
        <w:rPr>
          <w:rFonts w:hint="eastAsia"/>
        </w:rPr>
        <w:t>的设计</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t>本</w:t>
      </w:r>
      <w:r w:rsidR="00C76316">
        <w:rPr>
          <w:rFonts w:ascii="宋体" w:hAnsi="宋体" w:hint="eastAsia"/>
          <w:color w:val="000000"/>
        </w:rPr>
        <w:t>项目</w:t>
      </w:r>
      <w:r w:rsidR="00F7611C">
        <w:rPr>
          <w:rFonts w:ascii="宋体" w:hAnsi="宋体" w:hint="eastAsia"/>
          <w:color w:val="000000"/>
        </w:rPr>
        <w:t>是B/S项目</w:t>
      </w:r>
      <w:r>
        <w:rPr>
          <w:rFonts w:ascii="宋体" w:hAnsi="宋体" w:hint="eastAsia"/>
          <w:color w:val="000000"/>
        </w:rPr>
        <w:t>，</w:t>
      </w:r>
      <w:r w:rsidR="001902F7">
        <w:rPr>
          <w:rFonts w:ascii="宋体" w:hAnsi="宋体" w:hint="eastAsia"/>
          <w:color w:val="000000"/>
        </w:rPr>
        <w:t>底层框架采用spring</w:t>
      </w:r>
      <w:r w:rsidR="001902F7">
        <w:rPr>
          <w:rFonts w:ascii="宋体" w:hAnsi="宋体"/>
          <w:color w:val="000000"/>
        </w:rPr>
        <w:t>+spring mvc+mybatis+redis</w:t>
      </w:r>
      <w:r w:rsidR="001902F7">
        <w:rPr>
          <w:rFonts w:ascii="宋体" w:hAnsi="宋体" w:hint="eastAsia"/>
          <w:color w:val="000000"/>
        </w:rPr>
        <w:t>整合架构，</w:t>
      </w:r>
      <w:r w:rsidR="00B513CF">
        <w:rPr>
          <w:rFonts w:ascii="宋体" w:hAnsi="宋体" w:hint="eastAsia"/>
          <w:color w:val="000000"/>
        </w:rPr>
        <w:t>底层分层</w:t>
      </w:r>
      <w:r>
        <w:rPr>
          <w:rFonts w:ascii="宋体" w:hAnsi="宋体" w:hint="eastAsia"/>
          <w:color w:val="000000"/>
        </w:rPr>
        <w:t>包括表示层、业务逻辑层和数据访问层、数据层。</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lastRenderedPageBreak/>
        <w:t>项目</w:t>
      </w:r>
      <w:r>
        <w:rPr>
          <w:rFonts w:ascii="宋体" w:hAnsi="宋体" w:hint="eastAsia"/>
          <w:color w:val="000000"/>
        </w:rPr>
        <w:t>中使用的是MySql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前端页面使用的插件或框架有jquery插件、boots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p>
    <w:p w:rsidR="00D16FFC" w:rsidRPr="00D16FFC" w:rsidRDefault="00D16FFC" w:rsidP="00D16FFC">
      <w:pPr>
        <w:pStyle w:val="3"/>
        <w:spacing w:before="120"/>
      </w:pPr>
      <w:bookmarkStart w:id="261" w:name="_Toc200706816"/>
      <w:bookmarkStart w:id="262" w:name="_Toc200706984"/>
      <w:bookmarkStart w:id="263" w:name="_Toc200707132"/>
      <w:bookmarkStart w:id="264" w:name="_Toc200707355"/>
      <w:bookmarkStart w:id="265" w:name="_Toc200710151"/>
      <w:bookmarkStart w:id="266" w:name="_Toc200711051"/>
      <w:bookmarkStart w:id="267" w:name="_Toc200791862"/>
      <w:bookmarkStart w:id="268" w:name="_Toc200792004"/>
      <w:bookmarkStart w:id="269" w:name="_Toc201124066"/>
      <w:bookmarkStart w:id="270" w:name="_Toc201124327"/>
      <w:bookmarkStart w:id="271" w:name="_Toc201128688"/>
      <w:bookmarkStart w:id="272" w:name="_Toc201143398"/>
      <w:bookmarkStart w:id="273" w:name="_Toc201144431"/>
      <w:bookmarkStart w:id="274" w:name="_Toc201145433"/>
      <w:bookmarkStart w:id="275" w:name="_Toc201156080"/>
      <w:bookmarkStart w:id="276" w:name="_Toc201156246"/>
      <w:bookmarkStart w:id="277" w:name="_Toc201160140"/>
      <w:bookmarkStart w:id="278" w:name="_Toc201196102"/>
      <w:bookmarkStart w:id="279" w:name="_Toc201209468"/>
      <w:bookmarkStart w:id="280" w:name="_Toc201209560"/>
      <w:bookmarkStart w:id="281" w:name="_Toc201226364"/>
      <w:bookmarkStart w:id="282" w:name="_Toc201303935"/>
      <w:bookmarkStart w:id="283" w:name="_Toc201305896"/>
      <w:bookmarkStart w:id="284" w:name="_Toc201308676"/>
      <w:bookmarkStart w:id="285" w:name="_Toc201309248"/>
      <w:bookmarkStart w:id="286" w:name="_Toc201324812"/>
      <w:bookmarkStart w:id="287" w:name="_Toc201325059"/>
      <w:bookmarkStart w:id="288" w:name="_Toc201333746"/>
      <w:bookmarkStart w:id="289" w:name="_Toc201335531"/>
      <w:bookmarkStart w:id="290" w:name="_Toc201336696"/>
      <w:bookmarkStart w:id="291" w:name="_Toc201337324"/>
      <w:bookmarkStart w:id="292" w:name="_Toc201369600"/>
      <w:bookmarkStart w:id="293" w:name="_Toc201372798"/>
      <w:bookmarkStart w:id="294" w:name="_Toc201373381"/>
      <w:bookmarkStart w:id="295" w:name="_Toc201375109"/>
      <w:bookmarkStart w:id="296" w:name="_Toc201375960"/>
      <w:bookmarkStart w:id="297" w:name="_Toc201394855"/>
      <w:bookmarkStart w:id="298" w:name="_Toc201400309"/>
      <w:bookmarkStart w:id="299" w:name="_Toc201417321"/>
      <w:bookmarkStart w:id="300" w:name="_Toc201464949"/>
      <w:bookmarkStart w:id="301" w:name="_Toc511519746"/>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4.2.1</w:t>
        </w:r>
      </w:smartTag>
      <w:r w:rsidRPr="00D16FFC">
        <w:rPr>
          <w:rFonts w:hint="eastAsia"/>
        </w:rPr>
        <w:t>表示层的设计</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EB46A3">
        <w:rPr>
          <w:rFonts w:ascii="宋体" w:hAnsi="宋体" w:hint="eastAsia"/>
          <w:color w:val="000000"/>
        </w:rPr>
        <w:t>MVC设计模式项目的w</w:t>
      </w:r>
      <w:r w:rsidR="00EB46A3">
        <w:rPr>
          <w:rFonts w:ascii="宋体" w:hAnsi="宋体"/>
          <w:color w:val="000000"/>
        </w:rPr>
        <w:t>eb</w:t>
      </w:r>
      <w:r w:rsidR="00EB46A3">
        <w:rPr>
          <w:rFonts w:ascii="宋体" w:hAnsi="宋体" w:hint="eastAsia"/>
          <w:color w:val="000000"/>
        </w:rPr>
        <w:t>层框架</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D16FFC" w:rsidP="00133864">
      <w:pPr>
        <w:ind w:firstLineChars="200" w:firstLine="480"/>
        <w:rPr>
          <w:rFonts w:ascii="宋体" w:hAnsi="宋体"/>
          <w:color w:val="000000"/>
        </w:rPr>
      </w:pPr>
      <w:r>
        <w:rPr>
          <w:rFonts w:ascii="宋体" w:hAnsi="宋体" w:hint="eastAsia"/>
          <w:color w:val="000000"/>
        </w:rPr>
        <w:t>JSP页面</w:t>
      </w:r>
    </w:p>
    <w:p w:rsidR="00D16FFC" w:rsidRDefault="00D83A09" w:rsidP="00133864">
      <w:pPr>
        <w:ind w:firstLineChars="200" w:firstLine="480"/>
        <w:rPr>
          <w:rFonts w:ascii="宋体" w:hAnsi="宋体"/>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p>
    <w:p w:rsidR="007A3DAC" w:rsidRDefault="007A3DAC" w:rsidP="00133864">
      <w:pPr>
        <w:ind w:firstLineChars="200" w:firstLine="480"/>
        <w:rPr>
          <w:rFonts w:ascii="宋体" w:hAnsi="宋体"/>
          <w:color w:val="000000"/>
        </w:rPr>
      </w:pPr>
      <w:r>
        <w:rPr>
          <w:rFonts w:ascii="宋体" w:hAnsi="宋体" w:hint="eastAsia"/>
          <w:color w:val="000000"/>
        </w:rPr>
        <w:t>每个c</w:t>
      </w:r>
      <w:r>
        <w:rPr>
          <w:rFonts w:ascii="宋体" w:hAnsi="宋体"/>
          <w:color w:val="000000"/>
        </w:rPr>
        <w:t>ontrol</w:t>
      </w:r>
      <w:r>
        <w:rPr>
          <w:rFonts w:ascii="宋体" w:hAnsi="宋体" w:hint="eastAsia"/>
          <w:color w:val="000000"/>
        </w:rPr>
        <w:t>类都加上@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，以用来告诉s</w:t>
      </w:r>
      <w:r w:rsidR="0029668C">
        <w:rPr>
          <w:rFonts w:ascii="宋体" w:hAnsi="宋体"/>
          <w:color w:val="000000"/>
        </w:rPr>
        <w:t>pring</w:t>
      </w:r>
      <w:r w:rsidR="0029668C">
        <w:rPr>
          <w:rFonts w:ascii="宋体" w:hAnsi="宋体" w:hint="eastAsia"/>
          <w:color w:val="000000"/>
        </w:rPr>
        <w:t>容器这是一个控制器类，当然还可以加上一个@</w:t>
      </w:r>
      <w:r w:rsidR="0029668C">
        <w:rPr>
          <w:rFonts w:ascii="宋体" w:hAnsi="宋体"/>
          <w:color w:val="000000"/>
        </w:rPr>
        <w:t>RequestMapping</w:t>
      </w:r>
      <w:r w:rsidR="0029668C">
        <w:rPr>
          <w:rFonts w:ascii="宋体" w:hAnsi="宋体" w:hint="eastAsia"/>
          <w:color w:val="000000"/>
        </w:rPr>
        <w:t>全局访问路径注解，然后每个方法也有相对应的@</w:t>
      </w:r>
      <w:r w:rsidR="0029668C">
        <w:rPr>
          <w:rFonts w:ascii="宋体" w:hAnsi="宋体"/>
          <w:color w:val="000000"/>
        </w:rPr>
        <w:t>RequestMapping</w:t>
      </w:r>
      <w:r w:rsidR="0029668C">
        <w:rPr>
          <w:rFonts w:ascii="宋体" w:hAnsi="宋体" w:hint="eastAsia"/>
          <w:color w:val="000000"/>
        </w:rPr>
        <w:t>注解，浏览器可以输入对应的u</w:t>
      </w:r>
      <w:r w:rsidR="0029668C">
        <w:rPr>
          <w:rFonts w:ascii="宋体" w:hAnsi="宋体"/>
          <w:color w:val="000000"/>
        </w:rPr>
        <w:t>rl</w:t>
      </w:r>
      <w:r w:rsidR="0029668C">
        <w:rPr>
          <w:rFonts w:ascii="宋体" w:hAnsi="宋体" w:hint="eastAsia"/>
          <w:color w:val="000000"/>
        </w:rPr>
        <w:t>来访问。</w:t>
      </w:r>
    </w:p>
    <w:p w:rsidR="0029668C" w:rsidRDefault="0029668C" w:rsidP="00133864">
      <w:pPr>
        <w:ind w:firstLineChars="200" w:firstLine="480"/>
        <w:rPr>
          <w:rFonts w:ascii="宋体" w:hAnsi="宋体"/>
          <w:color w:val="000000"/>
        </w:rPr>
      </w:pPr>
      <w:r>
        <w:rPr>
          <w:rFonts w:ascii="宋体" w:hAnsi="宋体" w:hint="eastAsia"/>
          <w:color w:val="000000"/>
        </w:rPr>
        <w:t>方法如果要返回数据，统一用A</w:t>
      </w:r>
      <w:r>
        <w:rPr>
          <w:rFonts w:ascii="宋体" w:hAnsi="宋体"/>
          <w:color w:val="000000"/>
        </w:rPr>
        <w:t>jax</w:t>
      </w:r>
      <w:r>
        <w:rPr>
          <w:rFonts w:ascii="宋体" w:hAnsi="宋体" w:hint="eastAsia"/>
          <w:color w:val="000000"/>
        </w:rPr>
        <w:t>Result类来包装，加上@</w:t>
      </w:r>
      <w:r>
        <w:rPr>
          <w:rFonts w:ascii="宋体" w:hAnsi="宋体"/>
          <w:color w:val="000000"/>
        </w:rPr>
        <w:t>ResponseBody</w:t>
      </w:r>
      <w:r>
        <w:rPr>
          <w:rFonts w:ascii="宋体" w:hAnsi="宋体" w:hint="eastAsia"/>
          <w:color w:val="000000"/>
        </w:rPr>
        <w:t>然后序列化成</w:t>
      </w:r>
      <w:r w:rsidR="00DD2E9F">
        <w:rPr>
          <w:rFonts w:ascii="宋体" w:hAnsi="宋体" w:hint="eastAsia"/>
          <w:color w:val="000000"/>
        </w:rPr>
        <w:t>json对象返回客户端。</w:t>
      </w:r>
    </w:p>
    <w:p w:rsidR="00820BA0" w:rsidRDefault="00820BA0" w:rsidP="00133864">
      <w:pPr>
        <w:ind w:firstLineChars="200" w:firstLine="480"/>
        <w:rPr>
          <w:rFonts w:ascii="宋体" w:hAnsi="宋体"/>
          <w:color w:val="000000"/>
        </w:rPr>
      </w:pPr>
      <w:r>
        <w:rPr>
          <w:rFonts w:ascii="宋体" w:hAnsi="宋体" w:hint="eastAsia"/>
          <w:color w:val="000000"/>
        </w:rPr>
        <w:t>下面展示In</w:t>
      </w:r>
      <w:r>
        <w:rPr>
          <w:rFonts w:ascii="宋体" w:hAnsi="宋体"/>
          <w:color w:val="000000"/>
        </w:rPr>
        <w:t>ternInfoControl</w:t>
      </w:r>
      <w:r>
        <w:rPr>
          <w:rFonts w:ascii="宋体" w:hAnsi="宋体" w:hint="eastAsia"/>
          <w:color w:val="000000"/>
        </w:rPr>
        <w:t>类代码:</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java.io.File;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java.io.IOException;</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java.util.Date;</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import java.util.HashMap;</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java.util.List;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java.util.Map;</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javax.servlet.http.HttpServletRequest;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javax.servlet.http.HttpSession;</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org.springframework.beans.factory.annotation.Autowired;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org.springframework.stereotype.Controller;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org.springframework.web.bind.annotation.ModelAttribute;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org.springframework.web.bind.annotation.RequestMapping;</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org.springframework.web.bind.annotation.RequestParam;</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org.springframework.web.multipart.MultipartFile;</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com.duomiao.entity.InternInfo;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com.duomiao.service.InternInfoService;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com.duomiao.util.Constant;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com.duomiao.util.DateHelper;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com.duomiao.util.UUIDBuilder;</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@RequestMapping("/intern")</w:t>
      </w:r>
    </w:p>
    <w:p w:rsidR="00820BA0" w:rsidRPr="00820BA0" w:rsidRDefault="00820BA0" w:rsidP="00820BA0">
      <w:pPr>
        <w:ind w:firstLineChars="200" w:firstLine="480"/>
        <w:rPr>
          <w:rFonts w:ascii="宋体" w:hAnsi="宋体"/>
          <w:color w:val="000000"/>
        </w:rPr>
      </w:pPr>
      <w:r w:rsidRPr="00820BA0">
        <w:rPr>
          <w:rFonts w:ascii="宋体" w:hAnsi="宋体"/>
          <w:color w:val="000000"/>
        </w:rPr>
        <w:t>public class InternInfoControl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AjaxResult ajaxResult = new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InternInfoService 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@RequestMapping("/enLoginAndRegister")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public String enLoginAndRegisterPage()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r w:rsidRPr="00820BA0">
        <w:rPr>
          <w:rFonts w:ascii="宋体" w:hAnsi="宋体"/>
          <w:color w:val="000000"/>
        </w:rPr>
        <w:tab/>
        <w:t>return "interncenter/login_register";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doLogin(@RequestParam Map&lt;String,Object&gt; map,HttpSession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if(internInfos != null &amp;&amp; internInfos.size() &gt; 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System.err.println("ok");</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session.removeValue(Constant.SESSION_HR_INFO);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@RequestMapping("/doLoginOut")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doLoginOut(HttpSession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null);</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return "redirect:/public/index";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@RequestMapping("/doCheckSameName")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doCheckSameName(HttpServletRequest request)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name = request.getParameter("name");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 count = internInfoService.validateSameName(name);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w:t>
      </w:r>
      <w:r w:rsidRPr="00820BA0">
        <w:rPr>
          <w:rFonts w:ascii="宋体" w:hAnsi="宋体"/>
          <w:color w:val="000000"/>
        </w:rPr>
        <w:tab/>
        <w:t>if(count &gt; 0)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r>
      <w:r w:rsidRPr="00820BA0">
        <w:rPr>
          <w:rFonts w:ascii="宋体" w:hAnsi="宋体" w:hint="eastAsia"/>
          <w:color w:val="000000"/>
        </w:rPr>
        <w:tab/>
        <w:t>ajaxResult.setSuccess(true);//名字已存在</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doRegister(@ModelAttribute InternInfo internInfo)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internInfo.setRegisterTime(DateHelper.getFormatDate("yyyy-MM-dd HH:mm:ss", new Date()));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internInfo.setId(UUIDBuilder.createUUID());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internInfo.setDb("0");</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internInfo.setFlag("I");//唯一标识</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internInfo.setState("0");//默认未激活</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internInfo.setImgUrl("/imgs/index_header_bottom/default.png");//图像默认</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int result = internInfoService.registerInternInfo(internInfo);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if(result&gt;0)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//基本信息修改,密码，真实姓名，图像</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@RequestMapping("/adminlte/doEditMainInfo")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alertMainInfoByOwn(@ModelAttribute InternInfo internInfo,HttpSession 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w:t>
      </w:r>
      <w:r w:rsidRPr="00820BA0">
        <w:rPr>
          <w:rFonts w:ascii="宋体" w:hAnsi="宋体"/>
          <w:color w:val="000000"/>
        </w:rPr>
        <w:tab/>
        <w:t>if(internInfo.getImgUrl().equals(""))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internInfo.setImgUrl("/imgs/index_header_bottom/default.png");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internInfoService.updateInternInfoForOwn(internInfo);</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//更新session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map.put("id", internInfo.getId());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//访问个人中心</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enAdminLteIndex()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//访问基本信息页面</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enBasicInfo()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//上传图片</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@RequestMapping("/adminlte/doUpImg")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upImg(@RequestParam(value = "file", required = false)MultipartFile file,HttpServletRequest request) throws IllegalStateException, IOException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lastRenderedPageBreak/>
        <w:t xml:space="preserve">    </w:t>
      </w:r>
      <w:r w:rsidRPr="00820BA0">
        <w:rPr>
          <w:rFonts w:ascii="宋体" w:hAnsi="宋体" w:hint="eastAsia"/>
          <w:color w:val="000000"/>
        </w:rPr>
        <w:tab/>
        <w:t>//物理路径</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path = request.getSession().getServletContext().getRealPath("/imgs/imgs_server");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fileName =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 dir = new File(path,fileName);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if(!dir.exists())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dir.mkdirs();</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file.transferTo(dir);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enPath = "/imgs/imgs_server/"+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map.put("imgPath", enPath);</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ajaxResult.setMessage(map);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w:t>
      </w:r>
    </w:p>
    <w:p w:rsidR="00D16FFC" w:rsidRDefault="00D16FFC" w:rsidP="00133864">
      <w:pPr>
        <w:ind w:firstLineChars="200" w:firstLine="480"/>
        <w:rPr>
          <w:rFonts w:ascii="宋体" w:hAnsi="宋体"/>
          <w:color w:val="000000"/>
        </w:rPr>
      </w:pPr>
      <w:r>
        <w:rPr>
          <w:rFonts w:ascii="宋体" w:hAnsi="宋体" w:hint="eastAsia"/>
          <w:color w:val="000000"/>
        </w:rPr>
        <w:t>②配置文件</w:t>
      </w:r>
    </w:p>
    <w:p w:rsidR="00316055" w:rsidRDefault="00316055" w:rsidP="00316055">
      <w:pPr>
        <w:ind w:firstLineChars="200" w:firstLine="480"/>
        <w:rPr>
          <w:rFonts w:ascii="宋体" w:hAnsi="宋体"/>
          <w:color w:val="000000"/>
        </w:rPr>
      </w:pPr>
      <w:r>
        <w:rPr>
          <w:rFonts w:ascii="宋体" w:hAnsi="宋体"/>
          <w:color w:val="000000"/>
        </w:rPr>
        <w:t>Spirng_mvc.xml</w:t>
      </w:r>
      <w:r>
        <w:rPr>
          <w:rFonts w:ascii="宋体" w:hAnsi="宋体" w:hint="eastAsia"/>
          <w:color w:val="000000"/>
        </w:rPr>
        <w:t>作为s</w:t>
      </w:r>
      <w:r>
        <w:rPr>
          <w:rFonts w:ascii="宋体" w:hAnsi="宋体"/>
          <w:color w:val="000000"/>
        </w:rPr>
        <w:t>pring mvc</w:t>
      </w:r>
      <w:r>
        <w:rPr>
          <w:rFonts w:ascii="宋体" w:hAnsi="宋体" w:hint="eastAsia"/>
          <w:color w:val="000000"/>
        </w:rPr>
        <w:t>框架的配置文件，具体内容如下:</w:t>
      </w:r>
    </w:p>
    <w:p w:rsidR="00316055" w:rsidRDefault="00316055" w:rsidP="00316055">
      <w:pPr>
        <w:ind w:firstLineChars="200" w:firstLine="480"/>
        <w:rPr>
          <w:rFonts w:ascii="宋体" w:hAnsi="宋体"/>
          <w:color w:val="000000"/>
        </w:rPr>
      </w:pPr>
    </w:p>
    <w:p w:rsidR="00316055" w:rsidRPr="00316055" w:rsidRDefault="00316055" w:rsidP="00316055">
      <w:pPr>
        <w:ind w:firstLineChars="200" w:firstLine="480"/>
        <w:rPr>
          <w:rFonts w:ascii="宋体" w:hAnsi="宋体"/>
          <w:color w:val="000000"/>
        </w:rPr>
      </w:pPr>
      <w:r w:rsidRPr="00316055">
        <w:rPr>
          <w:rFonts w:ascii="宋体" w:hAnsi="宋体"/>
          <w:color w:val="000000"/>
        </w:rPr>
        <w:t>&lt;beans xmlns="http://www.springframework.org/schema/beans"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xmlns:xsi="http://www.w3.org/2001/XMLSchema-instance"</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xmlns:context="http://www.springframework.org/schema/context"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xmlns:mvc="http://www.springframework.org/schema/mvc"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xsi:schemaLocation="http://www.springframework.org/schema/beans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http://www.springframework.org/schema/beans/spring-beans.xsd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http://www.springframework.org/schema/context/spring-context.xsd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http://www.springframework.org/schema/mvc/spring-mvc.xsd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"&gt;</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&lt;mvc:annotation-driven&gt;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ab/>
        <w:t>&lt;!-- spring解析返回结果成json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 register-defaults="true"&gt;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class="com.alibaba.fastjson.support.spring.FastJsonHttpMessageConverter"&gt;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name="supportedMediaTypes"&gt;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&lt;value&gt;text/html;charset=UTF-8&lt;/value&gt;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&lt;value&gt;application/json&lt;/value&gt;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&lt;value&gt;application/xml;charset=UTF-8&lt;/value&gt;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name="features"&gt;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&lt;value&gt;PrettyFormat&lt;/value&gt;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&lt;value&gt;WriteMapNullValue&lt;/value&gt;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&lt;value&gt;WriteNullStringAsEmpty&lt;/value&gt;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&lt;value&gt;WriteNullListAsEmpty&lt;/value&gt;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&lt;value&gt;DisableCircularReferenceDetect&lt;/value&gt;&lt;!-- 解决fastjson自动引用 $ref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t>&lt;/mvc:annotation-driven&gt;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ab/>
        <w:t xml:space="preserve">  &lt;!-- 文件上传，定义文件解释器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id="multipartResolver" class="org.springframework.web.multipart.commons.CommonsMultipartResolver"&gt;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name="defaultEncoding" value="utf-8"/&gt;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上传文件大于10kb时会生成临时文件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name="maxInMemorySize" value="10240"/&gt;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lastRenderedPageBreak/>
        <w:t xml:space="preserve">        &lt;!-- 最大文件大小，单位字节，-1为不限制大小 默认限制5M--&gt;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name="maxUploadSize" value="5242440"/&gt;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扫描control包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 base-package="com.duomiao.control"&gt;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location="/dmcss/" mapping="/dmcss/**"/&gt;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location="/dmjs/" mapping="/dmjs/**"/&gt;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location="/imgs/" mapping="/imgs/**"/&gt;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location="/NewFile.html" mapping="/NewFile.html"/&gt;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配置mvc的拦截器 可以配置多个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&lt;mvc:interceptors&gt;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需要被拦截的路径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&lt;mvc:mapping path="/admin/**"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path="/admin/user/login.do"/&gt;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path="/admin/user/register/*"/&gt;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拦截处理的interceptor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class="com.permission.interceptor.PermissionInterceptor"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&lt;/mvc:interceptors&gt;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&lt;!--两大组件被取代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class="org.springframework.web.servlet.mvc.method.annotation.RequestMappingHandlerMapping"&gt;&lt;/bean&gt;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class="org.springframework.web.servlet.mvc.method.annotation.RequestMappingHandlerAdapter"&gt;&lt;/bean&gt;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&lt;bean id="jspViewResolver" class="org.springframework.web.servlet.view.InternalResourceViewResolver"&gt;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name="viewClass" value="org.springframework.web.servlet.view.JstlView"/&gt;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name="prefix" value="/WEB-INF/jsp/"/&gt;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name="suffix" value=".jsp"/&gt;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id="admin/dept/toadd.do" class="com.permission.control.DeptControl"&gt;&lt;/bean&gt;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&lt;/beans&gt;</w:t>
      </w:r>
    </w:p>
    <w:p w:rsidR="00316055" w:rsidRPr="006370CD" w:rsidRDefault="00316055" w:rsidP="00316055">
      <w:pPr>
        <w:ind w:firstLineChars="200" w:firstLine="480"/>
        <w:rPr>
          <w:rFonts w:ascii="宋体" w:hAnsi="宋体"/>
          <w:color w:val="000000"/>
        </w:rPr>
      </w:pPr>
    </w:p>
    <w:p w:rsidR="00D16FFC" w:rsidRPr="00D16FFC" w:rsidRDefault="00D16FFC" w:rsidP="00D16FFC">
      <w:pPr>
        <w:pStyle w:val="3"/>
        <w:spacing w:before="120"/>
      </w:pPr>
      <w:bookmarkStart w:id="302" w:name="_Toc200706817"/>
      <w:bookmarkStart w:id="303" w:name="_Toc200706985"/>
      <w:bookmarkStart w:id="304" w:name="_Toc200707133"/>
      <w:bookmarkStart w:id="305" w:name="_Toc200707356"/>
      <w:bookmarkStart w:id="306" w:name="_Toc200710152"/>
      <w:bookmarkStart w:id="307" w:name="_Toc200711052"/>
      <w:bookmarkStart w:id="308" w:name="_Toc200791863"/>
      <w:bookmarkStart w:id="309" w:name="_Toc200792005"/>
      <w:bookmarkStart w:id="310" w:name="_Toc201124067"/>
      <w:bookmarkStart w:id="311" w:name="_Toc201124328"/>
      <w:bookmarkStart w:id="312" w:name="_Toc201128689"/>
      <w:bookmarkStart w:id="313" w:name="_Toc201143399"/>
      <w:bookmarkStart w:id="314" w:name="_Toc201144432"/>
      <w:bookmarkStart w:id="315" w:name="_Toc201145434"/>
      <w:bookmarkStart w:id="316" w:name="_Toc201156081"/>
      <w:bookmarkStart w:id="317" w:name="_Toc201156247"/>
      <w:bookmarkStart w:id="318" w:name="_Toc201160141"/>
      <w:bookmarkStart w:id="319" w:name="_Toc201196103"/>
      <w:bookmarkStart w:id="320" w:name="_Toc201209469"/>
      <w:bookmarkStart w:id="321" w:name="_Toc201209561"/>
      <w:bookmarkStart w:id="322" w:name="_Toc201226365"/>
      <w:bookmarkStart w:id="323" w:name="_Toc201303936"/>
      <w:bookmarkStart w:id="324" w:name="_Toc201305897"/>
      <w:bookmarkStart w:id="325" w:name="_Toc201308677"/>
      <w:bookmarkStart w:id="326" w:name="_Toc201309249"/>
      <w:bookmarkStart w:id="327" w:name="_Toc201324813"/>
      <w:bookmarkStart w:id="328" w:name="_Toc201325060"/>
      <w:bookmarkStart w:id="329" w:name="_Toc201333747"/>
      <w:bookmarkStart w:id="330" w:name="_Toc201335532"/>
      <w:bookmarkStart w:id="331" w:name="_Toc201336697"/>
      <w:bookmarkStart w:id="332" w:name="_Toc201337325"/>
      <w:bookmarkStart w:id="333" w:name="_Toc201369601"/>
      <w:bookmarkStart w:id="334" w:name="_Toc201372799"/>
      <w:bookmarkStart w:id="335" w:name="_Toc201373382"/>
      <w:bookmarkStart w:id="336" w:name="_Toc201375110"/>
      <w:bookmarkStart w:id="337" w:name="_Toc201375961"/>
      <w:bookmarkStart w:id="338" w:name="_Toc201394856"/>
      <w:bookmarkStart w:id="339" w:name="_Toc201400310"/>
      <w:bookmarkStart w:id="340" w:name="_Toc201417322"/>
      <w:bookmarkStart w:id="341" w:name="_Toc201464950"/>
      <w:bookmarkStart w:id="342" w:name="_Toc511519747"/>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4.2.2</w:t>
        </w:r>
      </w:smartTag>
      <w:r w:rsidRPr="00D16FFC">
        <w:rPr>
          <w:rFonts w:hint="eastAsia"/>
        </w:rPr>
        <w:t>业务逻辑层的设计</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EB3074">
        <w:rPr>
          <w:rFonts w:ascii="宋体" w:hAnsi="宋体" w:hint="eastAsia"/>
          <w:color w:val="000000"/>
        </w:rPr>
        <w:t>充分体现了“高内聚，低耦合”的特点</w:t>
      </w:r>
      <w:r w:rsidR="0058166C">
        <w:rPr>
          <w:rFonts w:ascii="宋体" w:hAnsi="宋体" w:hint="eastAsia"/>
          <w:color w:val="000000"/>
        </w:rPr>
        <w:t>，业务逻辑层负责逻辑性数据的处理，与表现层以及数据联络层相联系交互。对于数据的具体展示样式，则不在业务逻辑层考虑范围之内。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(2)</w:t>
      </w:r>
      <w:r w:rsidR="00D16FFC" w:rsidRPr="00994028">
        <w:rPr>
          <w:rFonts w:ascii="宋体" w:hAnsi="宋体" w:cs="宋体" w:hint="eastAsia"/>
        </w:rPr>
        <w:t>业务逻辑层的实现</w:t>
      </w:r>
    </w:p>
    <w:p w:rsidR="00AD7667" w:rsidRPr="001C7EDB" w:rsidRDefault="0058166C" w:rsidP="00D16FFC">
      <w:pPr>
        <w:adjustRightInd w:val="0"/>
        <w:snapToGrid w:val="0"/>
        <w:ind w:firstLineChars="200" w:firstLine="480"/>
        <w:jc w:val="left"/>
        <w:rPr>
          <w:color w:val="000000"/>
        </w:rPr>
      </w:pPr>
      <w:r>
        <w:rPr>
          <w:rFonts w:ascii="宋体" w:hAnsi="宋体" w:hint="eastAsia"/>
          <w:color w:val="000000"/>
        </w:rPr>
        <w:t>业务层的结构如下图4</w:t>
      </w:r>
      <w:r>
        <w:rPr>
          <w:rFonts w:ascii="宋体" w:hAnsi="宋体"/>
          <w:color w:val="000000"/>
        </w:rPr>
        <w:t>-1</w:t>
      </w:r>
      <w:r>
        <w:rPr>
          <w:rFonts w:ascii="宋体" w:hAnsi="宋体" w:hint="eastAsia"/>
          <w:color w:val="000000"/>
        </w:rPr>
        <w:t>所示：</w:t>
      </w:r>
    </w:p>
    <w:p w:rsidR="00D16FFC" w:rsidRDefault="0058166C" w:rsidP="00D16FFC">
      <w:pPr>
        <w:adjustRightInd w:val="0"/>
        <w:snapToGrid w:val="0"/>
        <w:ind w:firstLineChars="200" w:firstLine="480"/>
        <w:jc w:val="center"/>
        <w:rPr>
          <w:color w:val="000000"/>
        </w:rPr>
      </w:pPr>
      <w:r>
        <w:rPr>
          <w:noProof/>
        </w:rPr>
        <w:drawing>
          <wp:inline distT="0" distB="0" distL="0" distR="0" wp14:anchorId="39FD0113" wp14:editId="3E572374">
            <wp:extent cx="2560542" cy="86875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542" cy="868755"/>
                    </a:xfrm>
                    <a:prstGeom prst="rect">
                      <a:avLst/>
                    </a:prstGeom>
                  </pic:spPr>
                </pic:pic>
              </a:graphicData>
            </a:graphic>
          </wp:inline>
        </w:drawing>
      </w:r>
      <w:r w:rsidR="00D16FFC" w:rsidRPr="001C7EDB">
        <w:rPr>
          <w:color w:val="000000"/>
        </w:rPr>
        <w:br/>
      </w:r>
      <w:r w:rsidR="00D16FFC" w:rsidRPr="00AD7667">
        <w:rPr>
          <w:rFonts w:ascii="宋体" w:hAnsi="宋体" w:hint="eastAsia"/>
          <w:color w:val="000000"/>
          <w:sz w:val="21"/>
          <w:szCs w:val="21"/>
        </w:rPr>
        <w:t>图4</w:t>
      </w:r>
      <w:r>
        <w:rPr>
          <w:rFonts w:ascii="宋体" w:hAnsi="宋体" w:hint="eastAsia"/>
          <w:color w:val="000000"/>
          <w:sz w:val="21"/>
          <w:szCs w:val="21"/>
        </w:rPr>
        <w:t>-</w:t>
      </w:r>
      <w:r w:rsidR="00AD7667">
        <w:rPr>
          <w:rFonts w:ascii="宋体" w:hAnsi="宋体" w:hint="eastAsia"/>
          <w:color w:val="000000"/>
          <w:sz w:val="21"/>
          <w:szCs w:val="21"/>
        </w:rPr>
        <w:t>1</w:t>
      </w:r>
      <w:r w:rsidR="00D16FFC" w:rsidRPr="00AD7667">
        <w:rPr>
          <w:rFonts w:ascii="宋体" w:hAnsi="宋体" w:hint="eastAsia"/>
          <w:color w:val="000000"/>
          <w:sz w:val="21"/>
          <w:szCs w:val="21"/>
        </w:rPr>
        <w:t>实现接口的类</w:t>
      </w:r>
      <w:r w:rsidR="00D16FFC" w:rsidRPr="00AD7667">
        <w:rPr>
          <w:color w:val="000000"/>
          <w:sz w:val="21"/>
          <w:szCs w:val="21"/>
        </w:rPr>
        <w:br/>
      </w:r>
    </w:p>
    <w:p w:rsidR="0058166C" w:rsidRDefault="00E50D33" w:rsidP="0058166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的切入点。这里展示</w:t>
      </w:r>
      <w:r w:rsidR="00BE137B">
        <w:rPr>
          <w:rFonts w:hint="eastAsia"/>
          <w:color w:val="000000"/>
        </w:rPr>
        <w:t>Inte</w:t>
      </w:r>
      <w:r w:rsidR="00BE137B">
        <w:rPr>
          <w:color w:val="000000"/>
        </w:rPr>
        <w:t>rnInfoService</w:t>
      </w:r>
      <w:r w:rsidR="00BE137B">
        <w:rPr>
          <w:rFonts w:hint="eastAsia"/>
          <w:color w:val="000000"/>
        </w:rPr>
        <w:t>业务接口代码</w:t>
      </w:r>
      <w:r w:rsidR="00BE137B">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lastRenderedPageBreak/>
        <w:t>import com.duomiao.entity.InternInfo;</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public interface InternInfoService {</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查询列表</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getInternInfoList(Map&lt;String,Object&gt; qryMap);</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修改</w:t>
      </w:r>
      <w:r w:rsidRPr="00BE137B">
        <w:rPr>
          <w:rFonts w:hint="eastAsia"/>
          <w:color w:val="000000"/>
        </w:rPr>
        <w:t>,</w:t>
      </w:r>
      <w:r w:rsidRPr="00BE137B">
        <w:rPr>
          <w:rFonts w:hint="eastAsia"/>
          <w:color w:val="000000"/>
        </w:rPr>
        <w:t>权限仅对用户自己开放</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特殊更新</w:t>
      </w:r>
      <w:r w:rsidRPr="00BE137B">
        <w:rPr>
          <w:rFonts w:hint="eastAsia"/>
          <w:color w:val="000000"/>
        </w:rPr>
        <w:t>,</w:t>
      </w:r>
      <w:r w:rsidRPr="00BE137B">
        <w:rPr>
          <w:rFonts w:hint="eastAsia"/>
          <w:color w:val="000000"/>
        </w:rPr>
        <w:t>系统修改</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specialUpdateInternInfo(Map&lt;String,Object&gt; qryMap);</w:t>
      </w:r>
    </w:p>
    <w:p w:rsidR="00BE137B" w:rsidRPr="00BE137B" w:rsidRDefault="00BE137B" w:rsidP="00BE137B">
      <w:pPr>
        <w:adjustRightInd w:val="0"/>
        <w:snapToGrid w:val="0"/>
        <w:ind w:firstLineChars="200" w:firstLine="480"/>
        <w:rPr>
          <w:color w:val="000000"/>
        </w:rPr>
      </w:pPr>
      <w:r w:rsidRPr="00BE137B">
        <w:rPr>
          <w:rFonts w:hint="eastAsia"/>
          <w:color w:val="000000"/>
        </w:rPr>
        <w:t xml:space="preserve">    //</w:t>
      </w:r>
      <w:r w:rsidRPr="00BE137B">
        <w:rPr>
          <w:rFonts w:hint="eastAsia"/>
          <w:color w:val="000000"/>
        </w:rPr>
        <w:t>定时删除</w:t>
      </w:r>
      <w:r w:rsidRPr="00BE137B">
        <w:rPr>
          <w:rFonts w:hint="eastAsia"/>
          <w:color w:val="000000"/>
        </w:rPr>
        <w:t xml:space="preserve"> </w:t>
      </w:r>
      <w:r w:rsidRPr="00BE137B">
        <w:rPr>
          <w:rFonts w:hint="eastAsia"/>
          <w:color w:val="000000"/>
        </w:rPr>
        <w:t>无效账户</w:t>
      </w:r>
      <w:r w:rsidRPr="00BE137B">
        <w:rPr>
          <w:rFonts w:hint="eastAsia"/>
          <w:color w:val="000000"/>
        </w:rPr>
        <w:t xml:space="preserve"> </w:t>
      </w:r>
      <w:r w:rsidRPr="00BE137B">
        <w:rPr>
          <w:rFonts w:hint="eastAsia"/>
          <w:color w:val="000000"/>
        </w:rPr>
        <w:t>减轻数据库负担</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w:t>
      </w:r>
    </w:p>
    <w:p w:rsidR="00BE137B" w:rsidRDefault="00BE137B" w:rsidP="00BE137B">
      <w:pPr>
        <w:adjustRightInd w:val="0"/>
        <w:snapToGrid w:val="0"/>
        <w:ind w:firstLineChars="200" w:firstLine="480"/>
        <w:rPr>
          <w:color w:val="000000"/>
        </w:rPr>
      </w:pPr>
      <w:r w:rsidRPr="00BE137B">
        <w:rPr>
          <w:color w:val="000000"/>
        </w:rPr>
        <w:t>}</w:t>
      </w:r>
    </w:p>
    <w:p w:rsidR="00BE137B" w:rsidRDefault="00BE137B" w:rsidP="00BE137B">
      <w:pPr>
        <w:adjustRightInd w:val="0"/>
        <w:snapToGrid w:val="0"/>
        <w:ind w:firstLineChars="200" w:firstLine="480"/>
        <w:rPr>
          <w:color w:val="000000"/>
        </w:rPr>
      </w:pPr>
      <w:r>
        <w:rPr>
          <w:rFonts w:hint="eastAsia"/>
          <w:color w:val="000000"/>
        </w:rPr>
        <w:t>其对应的</w:t>
      </w:r>
      <w:r>
        <w:rPr>
          <w:rFonts w:hint="eastAsia"/>
          <w:color w:val="000000"/>
        </w:rPr>
        <w:t>I</w:t>
      </w:r>
      <w:r>
        <w:rPr>
          <w:color w:val="000000"/>
        </w:rPr>
        <w:t>nternInfoServiceImpl</w:t>
      </w:r>
      <w:r>
        <w:rPr>
          <w:rFonts w:hint="eastAsia"/>
          <w:color w:val="000000"/>
        </w:rPr>
        <w:t>实现类</w:t>
      </w:r>
      <w:r>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org.springframework.beans.factory.annotation.Autowired;</w:t>
      </w:r>
    </w:p>
    <w:p w:rsidR="00BE137B" w:rsidRPr="00BE137B" w:rsidRDefault="00BE137B" w:rsidP="00BE137B">
      <w:pPr>
        <w:adjustRightInd w:val="0"/>
        <w:snapToGrid w:val="0"/>
        <w:ind w:firstLineChars="200" w:firstLine="480"/>
        <w:rPr>
          <w:color w:val="000000"/>
        </w:rPr>
      </w:pPr>
      <w:r w:rsidRPr="00BE137B">
        <w:rPr>
          <w:color w:val="000000"/>
        </w:rPr>
        <w:t>import org.springframework.stereotype.Service;</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r w:rsidRPr="00BE137B">
        <w:rPr>
          <w:color w:val="000000"/>
        </w:rPr>
        <w:t>import com.duomiao.mapper.InternInfoMapper;</w:t>
      </w:r>
    </w:p>
    <w:p w:rsidR="00BE137B" w:rsidRPr="00BE137B" w:rsidRDefault="00BE137B" w:rsidP="00BE137B">
      <w:pPr>
        <w:adjustRightInd w:val="0"/>
        <w:snapToGrid w:val="0"/>
        <w:ind w:firstLineChars="200" w:firstLine="480"/>
        <w:rPr>
          <w:color w:val="000000"/>
        </w:rPr>
      </w:pPr>
      <w:r w:rsidRPr="00BE137B">
        <w:rPr>
          <w:color w:val="000000"/>
        </w:rPr>
        <w:t>import com.duomiao.service.InternInfoService;</w:t>
      </w:r>
    </w:p>
    <w:p w:rsidR="00BE137B" w:rsidRPr="00BE137B" w:rsidRDefault="00BE137B" w:rsidP="00BE137B">
      <w:pPr>
        <w:adjustRightInd w:val="0"/>
        <w:snapToGrid w:val="0"/>
        <w:ind w:firstLineChars="200" w:firstLine="480"/>
        <w:rPr>
          <w:color w:val="000000"/>
        </w:rPr>
      </w:pPr>
      <w:r w:rsidRPr="00BE137B">
        <w:rPr>
          <w:color w:val="000000"/>
        </w:rPr>
        <w:t>@Service</w:t>
      </w:r>
    </w:p>
    <w:p w:rsidR="00BE137B" w:rsidRPr="00BE137B" w:rsidRDefault="00BE137B" w:rsidP="00BE137B">
      <w:pPr>
        <w:adjustRightInd w:val="0"/>
        <w:snapToGrid w:val="0"/>
        <w:ind w:firstLineChars="200" w:firstLine="480"/>
        <w:rPr>
          <w:color w:val="000000"/>
        </w:rPr>
      </w:pPr>
      <w:r w:rsidRPr="00BE137B">
        <w:rPr>
          <w:color w:val="000000"/>
        </w:rPr>
        <w:t>public class InternInfoServiceImpl implements InternInfoService{</w:t>
      </w:r>
    </w:p>
    <w:p w:rsidR="00BE137B" w:rsidRPr="00BE137B" w:rsidRDefault="00BE137B" w:rsidP="00BE137B">
      <w:pPr>
        <w:adjustRightInd w:val="0"/>
        <w:snapToGrid w:val="0"/>
        <w:ind w:firstLineChars="200" w:firstLine="480"/>
        <w:rPr>
          <w:color w:val="000000"/>
        </w:rPr>
      </w:pPr>
      <w:r w:rsidRPr="00BE137B">
        <w:rPr>
          <w:color w:val="000000"/>
        </w:rPr>
        <w:tab/>
        <w:t>@Autowired</w:t>
      </w:r>
    </w:p>
    <w:p w:rsidR="00BE137B" w:rsidRPr="00BE137B" w:rsidRDefault="00BE137B" w:rsidP="00BE137B">
      <w:pPr>
        <w:adjustRightInd w:val="0"/>
        <w:snapToGrid w:val="0"/>
        <w:ind w:firstLineChars="200" w:firstLine="480"/>
        <w:rPr>
          <w:color w:val="000000"/>
        </w:rPr>
      </w:pPr>
      <w:r w:rsidRPr="00BE137B">
        <w:rPr>
          <w:color w:val="000000"/>
        </w:rPr>
        <w:t xml:space="preserve">    private InternInfoMapper internInfoMapper;</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查询</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 Object&gt; qryMap) {</w:t>
      </w:r>
    </w:p>
    <w:p w:rsidR="00BE137B" w:rsidRPr="00BE137B" w:rsidRDefault="00BE137B" w:rsidP="00BE137B">
      <w:pPr>
        <w:adjustRightInd w:val="0"/>
        <w:snapToGrid w:val="0"/>
        <w:ind w:firstLineChars="200" w:firstLine="480"/>
        <w:rPr>
          <w:color w:val="000000"/>
        </w:rPr>
      </w:pPr>
      <w:r w:rsidRPr="00BE137B">
        <w:rPr>
          <w:color w:val="000000"/>
        </w:rPr>
        <w:lastRenderedPageBreak/>
        <w:tab/>
      </w:r>
      <w:r w:rsidRPr="00BE137B">
        <w:rPr>
          <w:color w:val="000000"/>
        </w:rPr>
        <w:tab/>
        <w:t>return internInfoMapper.selectInternInfoList(qryMap);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 xml:space="preserve"> //</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 {</w:t>
      </w:r>
    </w:p>
    <w:p w:rsidR="00BE137B" w:rsidRPr="00BE137B" w:rsidRDefault="00BE137B" w:rsidP="00BE137B">
      <w:pPr>
        <w:adjustRightInd w:val="0"/>
        <w:snapToGrid w:val="0"/>
        <w:ind w:firstLineChars="200" w:firstLine="480"/>
        <w:rPr>
          <w:color w:val="000000"/>
        </w:rPr>
      </w:pPr>
      <w:r w:rsidRPr="00BE137B">
        <w:rPr>
          <w:color w:val="000000"/>
        </w:rPr>
        <w:tab/>
        <w:t>return internInfoMapper.batchDelInternInfos(ids);</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自我更新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internInfoMapper.updateInternInfoForOwn(internInfo);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系统自动更新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 Object&gt; qryMap)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internInfoMapper.specialUpdateInternInfo(qryMap);</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定时删除无效账户，减轻数据库负载</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internInfoMapper.specialDelInternInfoByState();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internInfoMapper.register(internInfo);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 {</w:t>
      </w:r>
    </w:p>
    <w:p w:rsidR="00BE137B" w:rsidRPr="00BE137B" w:rsidRDefault="00BE137B" w:rsidP="00BE137B">
      <w:pPr>
        <w:adjustRightInd w:val="0"/>
        <w:snapToGrid w:val="0"/>
        <w:ind w:firstLineChars="200" w:firstLine="480"/>
        <w:rPr>
          <w:color w:val="000000"/>
        </w:rPr>
      </w:pPr>
      <w:r w:rsidRPr="00BE137B">
        <w:rPr>
          <w:color w:val="000000"/>
        </w:rPr>
        <w:tab/>
        <w:t>return internInfoMapper.sameName(loginName);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w:t>
      </w:r>
    </w:p>
    <w:p w:rsidR="00D16FFC" w:rsidRPr="00F4629E" w:rsidRDefault="00621156" w:rsidP="00F4629E">
      <w:pPr>
        <w:ind w:firstLineChars="200" w:firstLine="480"/>
        <w:rPr>
          <w:rFonts w:ascii="宋体" w:hAnsi="宋体" w:cs="宋体"/>
        </w:rPr>
      </w:pPr>
      <w:r>
        <w:rPr>
          <w:rFonts w:ascii="宋体" w:hAnsi="宋体" w:cs="宋体" w:hint="eastAsia"/>
        </w:rPr>
        <w:lastRenderedPageBreak/>
        <w:t xml:space="preserve">(3) </w:t>
      </w:r>
      <w:r w:rsidR="00D16FFC" w:rsidRPr="00994028">
        <w:rPr>
          <w:rFonts w:ascii="宋体" w:hAnsi="宋体" w:cs="宋体" w:hint="eastAsia"/>
        </w:rPr>
        <w:t>业务逻辑层的管理</w:t>
      </w:r>
      <w:r w:rsidR="00F4629E">
        <w:rPr>
          <w:rFonts w:ascii="宋体" w:hAnsi="宋体" w:cs="宋体" w:hint="eastAsia"/>
        </w:rPr>
        <w:t>：</w:t>
      </w:r>
      <w:r w:rsidR="00F90D6F">
        <w:rPr>
          <w:rFonts w:ascii="宋体" w:hAnsi="宋体" w:hint="eastAsia"/>
          <w:color w:val="000000"/>
        </w:rPr>
        <w:t>在s</w:t>
      </w:r>
      <w:r w:rsidR="00F90D6F">
        <w:rPr>
          <w:rFonts w:ascii="宋体" w:hAnsi="宋体"/>
          <w:color w:val="000000"/>
        </w:rPr>
        <w:t>pring</w:t>
      </w:r>
      <w:r w:rsidR="00F90D6F">
        <w:rPr>
          <w:rFonts w:ascii="宋体" w:hAnsi="宋体" w:hint="eastAsia"/>
          <w:color w:val="000000"/>
        </w:rPr>
        <w:t>的配置文件中统一扫描后交由s</w:t>
      </w:r>
      <w:r w:rsidR="00F90D6F">
        <w:rPr>
          <w:rFonts w:ascii="宋体" w:hAnsi="宋体"/>
          <w:color w:val="000000"/>
        </w:rPr>
        <w:t>pring</w:t>
      </w:r>
      <w:r w:rsidR="00F90D6F">
        <w:rPr>
          <w:rFonts w:ascii="宋体" w:hAnsi="宋体" w:hint="eastAsia"/>
          <w:color w:val="000000"/>
        </w:rPr>
        <w:t>容器管理</w:t>
      </w:r>
      <w:r w:rsidR="00AD46FC">
        <w:rPr>
          <w:rFonts w:ascii="宋体" w:hAnsi="宋体" w:hint="eastAsia"/>
          <w:color w:val="000000"/>
        </w:rPr>
        <w:t>，</w:t>
      </w:r>
      <w:r w:rsidR="008F216D">
        <w:rPr>
          <w:rFonts w:ascii="宋体" w:hAnsi="宋体" w:hint="eastAsia"/>
          <w:color w:val="000000"/>
        </w:rPr>
        <w:t>每个类对应的b</w:t>
      </w:r>
      <w:r w:rsidR="008F216D">
        <w:rPr>
          <w:rFonts w:ascii="宋体" w:hAnsi="宋体"/>
          <w:color w:val="000000"/>
        </w:rPr>
        <w:t>ean</w:t>
      </w:r>
      <w:r w:rsidR="008F216D">
        <w:rPr>
          <w:rFonts w:ascii="宋体" w:hAnsi="宋体" w:hint="eastAsia"/>
          <w:color w:val="000000"/>
        </w:rPr>
        <w:t>对象采用单例模式</w:t>
      </w:r>
      <w:r w:rsidR="006E42C4">
        <w:rPr>
          <w:rFonts w:ascii="宋体" w:hAnsi="宋体" w:hint="eastAsia"/>
          <w:color w:val="000000"/>
        </w:rPr>
        <w:t>，特殊情况下用p</w:t>
      </w:r>
      <w:r w:rsidR="006E42C4">
        <w:rPr>
          <w:rFonts w:ascii="宋体" w:hAnsi="宋体"/>
          <w:color w:val="000000"/>
        </w:rPr>
        <w:t>rototype</w:t>
      </w:r>
      <w:r w:rsidR="00F170BD">
        <w:rPr>
          <w:rFonts w:ascii="宋体" w:hAnsi="宋体" w:hint="eastAsia"/>
          <w:color w:val="000000"/>
        </w:rPr>
        <w:t>，采用原型模式的化，每次调用g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D16FFC">
        <w:rPr>
          <w:rFonts w:ascii="宋体" w:hAnsi="宋体" w:hint="eastAsia"/>
          <w:color w:val="000000"/>
        </w:rPr>
        <w:t>。</w:t>
      </w:r>
    </w:p>
    <w:p w:rsidR="00D16FFC" w:rsidRPr="00C34587" w:rsidRDefault="00D16FFC" w:rsidP="00C34587">
      <w:pPr>
        <w:pStyle w:val="3"/>
        <w:spacing w:before="120"/>
      </w:pPr>
      <w:bookmarkStart w:id="343" w:name="_Toc200706818"/>
      <w:bookmarkStart w:id="344" w:name="_Toc200706986"/>
      <w:bookmarkStart w:id="345" w:name="_Toc200707134"/>
      <w:bookmarkStart w:id="346" w:name="_Toc200707357"/>
      <w:bookmarkStart w:id="347" w:name="_Toc200710153"/>
      <w:bookmarkStart w:id="348" w:name="_Toc200711053"/>
      <w:bookmarkStart w:id="349" w:name="_Toc200791864"/>
      <w:bookmarkStart w:id="350" w:name="_Toc200792006"/>
      <w:bookmarkStart w:id="351" w:name="_Toc201124068"/>
      <w:bookmarkStart w:id="352" w:name="_Toc201124329"/>
      <w:bookmarkStart w:id="353" w:name="_Toc201128690"/>
      <w:bookmarkStart w:id="354" w:name="_Toc201143400"/>
      <w:bookmarkStart w:id="355" w:name="_Toc201144433"/>
      <w:bookmarkStart w:id="356" w:name="_Toc201145435"/>
      <w:bookmarkStart w:id="357" w:name="_Toc201156082"/>
      <w:bookmarkStart w:id="358" w:name="_Toc201156248"/>
      <w:bookmarkStart w:id="359" w:name="_Toc201160142"/>
      <w:bookmarkStart w:id="360" w:name="_Toc201196104"/>
      <w:bookmarkStart w:id="361" w:name="_Toc201209470"/>
      <w:bookmarkStart w:id="362" w:name="_Toc201209562"/>
      <w:bookmarkStart w:id="363" w:name="_Toc201226366"/>
      <w:bookmarkStart w:id="364" w:name="_Toc201303937"/>
      <w:bookmarkStart w:id="365" w:name="_Toc201305898"/>
      <w:bookmarkStart w:id="366" w:name="_Toc201308678"/>
      <w:bookmarkStart w:id="367" w:name="_Toc201309250"/>
      <w:bookmarkStart w:id="368" w:name="_Toc201324814"/>
      <w:bookmarkStart w:id="369" w:name="_Toc201325061"/>
      <w:bookmarkStart w:id="370" w:name="_Toc201333748"/>
      <w:bookmarkStart w:id="371" w:name="_Toc201335533"/>
      <w:bookmarkStart w:id="372" w:name="_Toc201336698"/>
      <w:bookmarkStart w:id="373" w:name="_Toc201337326"/>
      <w:bookmarkStart w:id="374" w:name="_Toc201369602"/>
      <w:bookmarkStart w:id="375" w:name="_Toc201372800"/>
      <w:bookmarkStart w:id="376" w:name="_Toc201373383"/>
      <w:bookmarkStart w:id="377" w:name="_Toc201375111"/>
      <w:bookmarkStart w:id="378" w:name="_Toc201375962"/>
      <w:bookmarkStart w:id="379" w:name="_Toc201394857"/>
      <w:bookmarkStart w:id="380" w:name="_Toc201400311"/>
      <w:bookmarkStart w:id="381" w:name="_Toc201417323"/>
      <w:bookmarkStart w:id="382" w:name="_Toc201464951"/>
      <w:bookmarkStart w:id="383" w:name="_Toc511519748"/>
      <w:smartTag w:uri="urn:schemas-microsoft-com:office:smarttags" w:element="chsdate">
        <w:smartTagPr>
          <w:attr w:name="IsROCDate" w:val="False"/>
          <w:attr w:name="IsLunarDate" w:val="False"/>
          <w:attr w:name="Day" w:val="30"/>
          <w:attr w:name="Month" w:val="12"/>
          <w:attr w:name="Year" w:val="1899"/>
        </w:smartTagPr>
        <w:r w:rsidRPr="00C34587">
          <w:rPr>
            <w:rFonts w:hint="eastAsia"/>
          </w:rPr>
          <w:t>4.2.3</w:t>
        </w:r>
      </w:smartTag>
      <w:r w:rsidRPr="00C34587">
        <w:rPr>
          <w:rFonts w:hint="eastAsia"/>
        </w:rPr>
        <w:t>数据库持久层的设计</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D16FFC"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944C3">
        <w:rPr>
          <w:rFonts w:ascii="宋体" w:hAnsi="宋体" w:hint="eastAsia"/>
          <w:color w:val="000000"/>
        </w:rPr>
        <w:t>myba</w:t>
      </w:r>
      <w:r w:rsidR="003944C3">
        <w:rPr>
          <w:rFonts w:ascii="宋体" w:hAnsi="宋体"/>
          <w:color w:val="000000"/>
        </w:rPr>
        <w:t>tis</w:t>
      </w:r>
      <w:r w:rsidR="003944C3">
        <w:rPr>
          <w:rFonts w:ascii="宋体" w:hAnsi="宋体" w:hint="eastAsia"/>
          <w:color w:val="000000"/>
        </w:rPr>
        <w:t>支持定制化Sql、高级映射以及存储过程的持久层架构。</w:t>
      </w:r>
      <w:r w:rsidR="00E37F9D">
        <w:rPr>
          <w:rFonts w:ascii="宋体" w:hAnsi="宋体" w:hint="eastAsia"/>
          <w:color w:val="000000"/>
        </w:rPr>
        <w:t>其优点有使用灵活、提供映射标签，半自动o</w:t>
      </w:r>
      <w:r w:rsidR="00E37F9D">
        <w:rPr>
          <w:rFonts w:ascii="宋体" w:hAnsi="宋体"/>
          <w:color w:val="000000"/>
        </w:rPr>
        <w:t>rm</w:t>
      </w:r>
      <w:r w:rsidR="00E37F9D">
        <w:rPr>
          <w:rFonts w:ascii="宋体" w:hAnsi="宋体" w:hint="eastAsia"/>
          <w:color w:val="000000"/>
        </w:rPr>
        <w:t>框架，支持编写动态s</w:t>
      </w:r>
      <w:r w:rsidR="00E37F9D">
        <w:rPr>
          <w:rFonts w:ascii="宋体" w:hAnsi="宋体"/>
          <w:color w:val="000000"/>
        </w:rPr>
        <w:t>ql</w:t>
      </w:r>
      <w:r w:rsidR="00E37F9D">
        <w:rPr>
          <w:rFonts w:ascii="宋体" w:hAnsi="宋体" w:hint="eastAsia"/>
          <w:color w:val="000000"/>
        </w:rPr>
        <w:t>，可以借助第三方数据库作为二级缓存</w:t>
      </w:r>
      <w:r w:rsidR="00884A96">
        <w:rPr>
          <w:rFonts w:ascii="宋体" w:hAnsi="宋体" w:hint="eastAsia"/>
          <w:color w:val="000000"/>
        </w:rPr>
        <w:t>，缓解关系型数据库的压力</w:t>
      </w:r>
      <w:r w:rsidR="00E37F9D">
        <w:rPr>
          <w:rFonts w:ascii="宋体" w:hAnsi="宋体" w:hint="eastAsia"/>
          <w:color w:val="000000"/>
        </w:rPr>
        <w:t>。</w:t>
      </w:r>
      <w:r w:rsidR="003944C3">
        <w:rPr>
          <w:rFonts w:ascii="宋体" w:hAnsi="宋体"/>
          <w:color w:val="000000"/>
        </w:rPr>
        <w:t xml:space="preserve"> </w:t>
      </w:r>
    </w:p>
    <w:p w:rsidR="00D16FFC" w:rsidRDefault="00621156" w:rsidP="00621156">
      <w:pPr>
        <w:adjustRightInd w:val="0"/>
        <w:snapToGrid w:val="0"/>
        <w:ind w:firstLineChars="150" w:firstLine="360"/>
        <w:rPr>
          <w:rFonts w:ascii="宋体" w:hAnsi="宋体" w:cs="宋体"/>
        </w:rPr>
      </w:pPr>
      <w:r>
        <w:rPr>
          <w:rFonts w:ascii="宋体" w:hAnsi="宋体" w:cs="宋体" w:hint="eastAsia"/>
        </w:rPr>
        <w:t xml:space="preserve">(1) </w:t>
      </w:r>
      <w:r w:rsidR="001265F4">
        <w:rPr>
          <w:rFonts w:ascii="宋体" w:hAnsi="宋体" w:cs="宋体" w:hint="eastAsia"/>
        </w:rPr>
        <w:t>Mybatis配置</w:t>
      </w:r>
    </w:p>
    <w:p w:rsidR="00D16FFC" w:rsidRDefault="00D16FFC" w:rsidP="00D16FFC">
      <w:pPr>
        <w:adjustRightInd w:val="0"/>
        <w:snapToGrid w:val="0"/>
        <w:rPr>
          <w:rFonts w:ascii="宋体" w:hAnsi="宋体"/>
        </w:rPr>
      </w:pPr>
      <w:r>
        <w:rPr>
          <w:rFonts w:ascii="宋体" w:hAnsi="宋体" w:cs="宋体" w:hint="eastAsia"/>
        </w:rPr>
        <w:tab/>
      </w:r>
      <w:r w:rsidR="000B3C28">
        <w:rPr>
          <w:rFonts w:ascii="宋体" w:hAnsi="宋体" w:hint="eastAsia"/>
        </w:rPr>
        <w:t>本项目采用s</w:t>
      </w:r>
      <w:r w:rsidR="000B3C28">
        <w:rPr>
          <w:rFonts w:ascii="宋体" w:hAnsi="宋体"/>
        </w:rPr>
        <w:t>pring+mybatis</w:t>
      </w:r>
      <w:r w:rsidR="000B3C28">
        <w:rPr>
          <w:rFonts w:ascii="宋体" w:hAnsi="宋体" w:hint="eastAsia"/>
        </w:rPr>
        <w:t>整合方式，提供s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数据源；之后配置m</w:t>
      </w:r>
      <w:r w:rsidR="00AD4CA3">
        <w:rPr>
          <w:rFonts w:ascii="宋体" w:hAnsi="宋体"/>
        </w:rPr>
        <w:t>apperscanner</w:t>
      </w:r>
      <w:r w:rsidR="00AD4CA3">
        <w:rPr>
          <w:rFonts w:ascii="宋体" w:hAnsi="宋体" w:hint="eastAsia"/>
        </w:rPr>
        <w:t>即数据联络层的自动扫描组件并且注入s</w:t>
      </w:r>
      <w:r w:rsidR="00AD4CA3">
        <w:rPr>
          <w:rFonts w:ascii="宋体" w:hAnsi="宋体"/>
        </w:rPr>
        <w:t>qlsession</w:t>
      </w:r>
      <w:r w:rsidR="00AD4CA3">
        <w:rPr>
          <w:rFonts w:ascii="宋体" w:hAnsi="宋体" w:hint="eastAsia"/>
        </w:rPr>
        <w:t>factory单例对象供d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。相关配置</w:t>
      </w:r>
      <w:r w:rsidR="00C23C8B">
        <w:rPr>
          <w:rFonts w:ascii="宋体" w:hAnsi="宋体" w:hint="eastAsia"/>
        </w:rPr>
        <w:t>代码:</w:t>
      </w:r>
    </w:p>
    <w:p w:rsidR="00C23C8B" w:rsidRPr="00C23C8B" w:rsidRDefault="00C23C8B" w:rsidP="00C23C8B">
      <w:pPr>
        <w:adjustRightInd w:val="0"/>
        <w:snapToGrid w:val="0"/>
        <w:rPr>
          <w:rFonts w:ascii="宋体" w:hAnsi="宋体" w:cs="宋体"/>
        </w:rPr>
      </w:pPr>
      <w:r w:rsidRPr="00C23C8B">
        <w:rPr>
          <w:rFonts w:ascii="宋体" w:hAnsi="宋体" w:cs="宋体" w:hint="eastAsia"/>
        </w:rPr>
        <w:t>!-- 添加properties文件 --&gt;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&lt;bean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class="org.springframework.beans.factory.config.PropertyPlaceholderConfigurer"&gt;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name="locations"&gt;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&lt;value&gt;classpath:spring/dbconfig.properties&lt;/value&gt;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 &lt;property name="ignoreUnresolvablePlaceholders" value="true"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 &lt;bean id="dataSource" class="org.apache.ibatis.datasource.pooled.PooledDataSource"&gt;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&lt;property name="driver" value="com.mysql.jdbc.Driver"/&gt; &lt;property name="url"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value="jdbc:mysql://localhost:3306/testdb"/&gt; &lt;property name="username" value="root"/&gt; </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&lt;property name="password" value="tkmr93820"/&gt; &lt;/bean&gt; --&gt;</w:t>
      </w:r>
    </w:p>
    <w:p w:rsidR="00C23C8B" w:rsidRPr="00C23C8B" w:rsidRDefault="00C23C8B" w:rsidP="00C23C8B">
      <w:pPr>
        <w:adjustRightInd w:val="0"/>
        <w:snapToGrid w:val="0"/>
        <w:rPr>
          <w:rFonts w:ascii="宋体" w:hAnsi="宋体" w:cs="宋体"/>
        </w:rPr>
      </w:pPr>
      <w:r w:rsidRPr="00C23C8B">
        <w:rPr>
          <w:rFonts w:ascii="宋体" w:hAnsi="宋体" w:cs="宋体"/>
        </w:rPr>
        <w:tab/>
        <w:t>&lt;bean id="dataSource" class="com.alibaba.druid.pool.DruidDataSource"</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destroy-method="close"&gt;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数据库基本信息配置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name="url" value="${url}"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name="username" value="${username}"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name="password" value="${password}"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name="driverClassName" value="${driverClassName}"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name="filters" value="${filters}"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最大并发连接数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name="maxActive" value="${maxActive}"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初始化连接数量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name="initialSize" value="${initialSize}"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配置获取连接等待超时的时间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name="maxWait" value="${maxWait}"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最小空闲连接数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name="minIdle" value="${minIdle}"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配置间隔多久才进行一次检测，检测需要关闭的空闲连接，单位是毫秒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name="timeBetweenEvictionRunsMillis" value="${timeBetweenEvictionRunsMillis}"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配置一个连接在池中最小生存的时间，单位是毫秒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name="minEvictableIdleTimeMillis" value="${minEvictableIdleTimeMillis}"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name="validationQuery" value="${validationQuery}"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name="testWhileIdle" value="${testWhileIdle}" /&gt;</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&lt;property name="testOnBorrow" value="${testOnBorrow}"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name="testOnReturn" value="${testOnReturn}"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name="maxOpenPreparedStatements" value="${maxOpenPreparedStatements}"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打开 removeAbandoned 功能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 value="${removeAbandoned}"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&lt;!-- 1800 秒，也就是 30 分钟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name="removeAbandonedTimeout" value="${removeAbandonedTimeout}"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关闭 abanded 连接时输出错误日志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name="logAbandoned" value="${logAbandoned}"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tab/>
        <w:t>&lt;bean id="sqlSessionFactory" class="org.mybatis.spring.SqlSessionFactoryBean"&gt;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name="mapperLocations" value="classpath:com/duomiao/mapper/*Mapper.xml"&gt;&lt;/property&gt;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&lt;!--开启缓存支持，mybatis和redis整合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name="configurationProperties"&gt;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key="cacheEnabled"&gt;true&lt;/prop&gt;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查询时，关闭关联对象即时加载以提高性能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key="lazyLoadingEnabled"&gt;false&lt;/prop&gt;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设置关联对象加载的形态，此处为按需加载字段(加载字段由SQL指定)，不会加载关联表的所有字段，以提高性能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key="aggressiveLazyLoading"&gt;true&lt;/prop&gt;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lastRenderedPageBreak/>
        <w:t xml:space="preserve">                &lt;!-- 对于未知的SQL查询，允许返回不同的结果集以达到通用的效果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key="multipleResultSetsEnabled"&gt;true&lt;/prop&gt;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允许使用列标签代替列名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key="useColumnLabel"&gt;true&lt;/prop&gt;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允许使用自定义的主键值(比如由程序生成的UUID 32位编码作为键值)，数据表的PK生成策略将被覆盖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key="useGeneratedKeys"&gt;true&lt;/prop&gt;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给予被嵌套的resultMap以字段-属性的映射支持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key="autoMappingBehavior"&gt;FULL&lt;/prop&gt;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对于批量更新操作缓存SQL以提高性能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key="defaultExecutorType"&gt;BATCH&lt;/prop&gt;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数据库超过25000秒仍未响应则超时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key="defaultStatementTimeout"&gt;25000&lt;/prop&gt;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name="typeAliasesPackage" value="com.duomiao.entity"&gt;&lt;/property&gt;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自动扫描 --&gt;</w:t>
      </w:r>
    </w:p>
    <w:p w:rsidR="00C23C8B" w:rsidRPr="00C23C8B" w:rsidRDefault="00C23C8B" w:rsidP="00C23C8B">
      <w:pPr>
        <w:adjustRightInd w:val="0"/>
        <w:snapToGrid w:val="0"/>
        <w:rPr>
          <w:rFonts w:ascii="宋体" w:hAnsi="宋体" w:cs="宋体"/>
        </w:rPr>
      </w:pPr>
      <w:r w:rsidRPr="00C23C8B">
        <w:rPr>
          <w:rFonts w:ascii="宋体" w:hAnsi="宋体" w:cs="宋体"/>
        </w:rPr>
        <w:tab/>
        <w:t>&lt;bean class="org.mybatis.spring.mapper.MapperScannerConfigurer"&gt;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name="basePackage" value="com.duomiao.mapper"&gt;&lt;/property&gt;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name="sqlSessionFactoryBeanName" value="sqlSessionFactory"&gt;&lt;/property&gt;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&lt;!-- </w:t>
      </w:r>
      <w:r w:rsidRPr="00C23C8B">
        <w:rPr>
          <w:rFonts w:ascii="宋体" w:hAnsi="宋体" w:cs="宋体"/>
        </w:rPr>
        <w:tab/>
        <w:t>&lt;bean id="redisCacheUtil" class="com.duomiao.service.RedisCacheUtil"&gt;</w:t>
      </w:r>
    </w:p>
    <w:p w:rsidR="00C23C8B" w:rsidRPr="00C23C8B" w:rsidRDefault="00C23C8B" w:rsidP="00C23C8B">
      <w:pPr>
        <w:adjustRightInd w:val="0"/>
        <w:snapToGrid w:val="0"/>
        <w:rPr>
          <w:rFonts w:ascii="宋体" w:hAnsi="宋体" w:cs="宋体"/>
        </w:rPr>
      </w:pPr>
      <w:r w:rsidRPr="00C23C8B">
        <w:rPr>
          <w:rFonts w:ascii="宋体" w:hAnsi="宋体" w:cs="宋体"/>
        </w:rPr>
        <w:tab/>
        <w:t>&lt;constructor-arg value="id"/&gt;</w:t>
      </w:r>
    </w:p>
    <w:p w:rsidR="00C23C8B" w:rsidRPr="00C23C8B" w:rsidRDefault="00C23C8B" w:rsidP="00C23C8B">
      <w:pPr>
        <w:adjustRightInd w:val="0"/>
        <w:snapToGrid w:val="0"/>
        <w:rPr>
          <w:rFonts w:ascii="宋体" w:hAnsi="宋体" w:cs="宋体"/>
        </w:rPr>
      </w:pPr>
      <w:r w:rsidRPr="00C23C8B">
        <w:rPr>
          <w:rFonts w:ascii="宋体" w:hAnsi="宋体" w:cs="宋体"/>
        </w:rPr>
        <w:tab/>
        <w:t>&lt;/bean&gt; --&gt;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 xml:space="preserve">      &lt;!-- 扫描control包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 base-package="com.duomiao.service"&gt;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&lt;/context:component-scan&gt; </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业务层事务管理解决方案 回滚--&gt;</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t>&lt;bean id="transactionManager"</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class="org.springframework.jdbc.datasource.DataSourceTransactionManager"&gt;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如何用 --&gt;</w:t>
      </w:r>
    </w:p>
    <w:p w:rsidR="00C23C8B" w:rsidRPr="00C23C8B" w:rsidRDefault="00C23C8B" w:rsidP="00C23C8B">
      <w:pPr>
        <w:adjustRightInd w:val="0"/>
        <w:snapToGrid w:val="0"/>
        <w:rPr>
          <w:rFonts w:ascii="宋体" w:hAnsi="宋体" w:cs="宋体"/>
        </w:rPr>
      </w:pPr>
      <w:r w:rsidRPr="00C23C8B">
        <w:rPr>
          <w:rFonts w:ascii="宋体" w:hAnsi="宋体" w:cs="宋体"/>
        </w:rPr>
        <w:tab/>
        <w:t>&lt;tx:advice id="myadvice" transaction-manager="transactionManager"&gt;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name="add*"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name="del*"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name="update*"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name="insert*"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name="edit*"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rPr>
      </w:pPr>
      <w:r w:rsidRPr="00C23C8B">
        <w:rPr>
          <w:rFonts w:ascii="宋体" w:hAnsi="宋体" w:cs="宋体"/>
        </w:rPr>
        <w:tab/>
        <w:t>&lt;/tx:advice&gt;</w:t>
      </w:r>
    </w:p>
    <w:p w:rsidR="00D16FFC" w:rsidRDefault="00621156" w:rsidP="00621156">
      <w:pPr>
        <w:adjustRightInd w:val="0"/>
        <w:snapToGrid w:val="0"/>
        <w:rPr>
          <w:rFonts w:ascii="宋体" w:hAnsi="宋体" w:cs="宋体"/>
        </w:rPr>
      </w:pPr>
      <w:r>
        <w:rPr>
          <w:rFonts w:ascii="宋体" w:hAnsi="宋体" w:cs="宋体" w:hint="eastAsia"/>
        </w:rPr>
        <w:t>(2)</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5D56EE">
        <w:rPr>
          <w:rFonts w:ascii="宋体" w:hAnsi="宋体" w:cs="宋体" w:hint="eastAsia"/>
        </w:rPr>
        <w:t>对mapp</w:t>
      </w:r>
      <w:r w:rsidR="005D56EE">
        <w:rPr>
          <w:rFonts w:ascii="宋体" w:hAnsi="宋体" w:cs="宋体"/>
        </w:rPr>
        <w:t>er</w:t>
      </w:r>
      <w:r w:rsidR="005D56EE">
        <w:rPr>
          <w:rFonts w:ascii="宋体" w:hAnsi="宋体" w:cs="宋体" w:hint="eastAsia"/>
        </w:rPr>
        <w:t>方法的访问就可以访问数据库。</w:t>
      </w:r>
    </w:p>
    <w:p w:rsidR="00D16FFC" w:rsidRPr="00432B7A" w:rsidRDefault="005E4AB4" w:rsidP="00D16FFC">
      <w:pPr>
        <w:adjustRightInd w:val="0"/>
        <w:snapToGrid w:val="0"/>
        <w:rPr>
          <w:rFonts w:ascii="宋体" w:hAnsi="宋体" w:cs="宋体"/>
        </w:rPr>
      </w:pPr>
      <w:bookmarkStart w:id="384" w:name="_Toc201156084"/>
      <w:bookmarkStart w:id="385" w:name="_Toc201156250"/>
      <w:bookmarkStart w:id="386" w:name="_Toc201160144"/>
      <w:bookmarkStart w:id="387" w:name="_Toc201196106"/>
      <w:bookmarkStart w:id="388" w:name="_Toc201209472"/>
      <w:bookmarkStart w:id="389" w:name="_Toc201209564"/>
      <w:bookmarkStart w:id="390" w:name="_Toc201226368"/>
      <w:bookmarkStart w:id="391" w:name="_Toc201303939"/>
      <w:r>
        <w:rPr>
          <w:rFonts w:ascii="宋体" w:hAnsi="宋体" w:cs="宋体" w:hint="eastAsia"/>
        </w:rPr>
        <w:t xml:space="preserve"> </w:t>
      </w:r>
      <w:r w:rsidR="00621156">
        <w:rPr>
          <w:rFonts w:ascii="宋体" w:hAnsi="宋体" w:cs="宋体" w:hint="eastAsia"/>
        </w:rPr>
        <w:t xml:space="preserve">(3) </w:t>
      </w:r>
      <w:r w:rsidR="00D16FFC" w:rsidRPr="00432B7A">
        <w:rPr>
          <w:rFonts w:ascii="宋体" w:hAnsi="宋体" w:cs="宋体" w:hint="eastAsia"/>
        </w:rPr>
        <w:t>DAO层的设计</w:t>
      </w:r>
      <w:bookmarkEnd w:id="384"/>
      <w:bookmarkEnd w:id="385"/>
      <w:bookmarkEnd w:id="386"/>
      <w:bookmarkEnd w:id="387"/>
      <w:bookmarkEnd w:id="388"/>
      <w:bookmarkEnd w:id="389"/>
      <w:bookmarkEnd w:id="390"/>
      <w:bookmarkEnd w:id="391"/>
    </w:p>
    <w:p w:rsidR="00494E67" w:rsidRDefault="00C93BD4" w:rsidP="00494E67">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49647A" w:rsidRDefault="0049647A" w:rsidP="00494E67"/>
    <w:p w:rsidR="00C50CAD" w:rsidRDefault="00876A51" w:rsidP="00C50CAD">
      <w:pPr>
        <w:pStyle w:val="1"/>
      </w:pPr>
      <w:bookmarkStart w:id="392" w:name="_Toc511519749"/>
      <w:r>
        <w:rPr>
          <w:rFonts w:hint="eastAsia"/>
        </w:rPr>
        <w:lastRenderedPageBreak/>
        <w:t>第五章 测试与分析</w:t>
      </w:r>
      <w:bookmarkEnd w:id="392"/>
    </w:p>
    <w:p w:rsidR="0049647A" w:rsidRPr="0049647A" w:rsidRDefault="00CD7D20" w:rsidP="00CD7D20">
      <w:pPr>
        <w:pStyle w:val="2"/>
        <w:spacing w:before="120"/>
      </w:pPr>
      <w:bookmarkStart w:id="393" w:name="_Toc511519750"/>
      <w:r>
        <w:t xml:space="preserve">5.1 </w:t>
      </w:r>
      <w:r>
        <w:rPr>
          <w:rFonts w:hint="eastAsia"/>
        </w:rPr>
        <w:t>测试环境</w:t>
      </w:r>
      <w:bookmarkEnd w:id="393"/>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Pr="004644E2" w:rsidRDefault="00DB7764" w:rsidP="00DB7764">
      <w:pPr>
        <w:rPr>
          <w:sz w:val="21"/>
          <w:szCs w:val="21"/>
        </w:rPr>
      </w:pPr>
    </w:p>
    <w:p w:rsidR="002C5D41" w:rsidRDefault="002C5D41" w:rsidP="002C5D41">
      <w:pPr>
        <w:pStyle w:val="2"/>
        <w:spacing w:before="120"/>
      </w:pPr>
      <w:bookmarkStart w:id="394" w:name="_Toc511519751"/>
      <w:r>
        <w:t xml:space="preserve">5.2 </w:t>
      </w:r>
      <w:r>
        <w:rPr>
          <w:rFonts w:hint="eastAsia"/>
        </w:rPr>
        <w:t>实例测试</w:t>
      </w:r>
      <w:bookmarkEnd w:id="394"/>
    </w:p>
    <w:p w:rsidR="000A6D11" w:rsidRDefault="000A6D11" w:rsidP="000A6D11">
      <w:pPr>
        <w:ind w:firstLine="480"/>
      </w:pPr>
      <w:r>
        <w:rPr>
          <w:rFonts w:hint="eastAsia"/>
        </w:rPr>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pPr>
      <w:r>
        <w:rPr>
          <w:rFonts w:hint="eastAsia"/>
        </w:rPr>
        <w:t>部分测试用例如下表</w:t>
      </w:r>
      <w:r>
        <w:rPr>
          <w:rFonts w:hint="eastAsia"/>
        </w:rPr>
        <w:t>5-</w:t>
      </w:r>
      <w:r>
        <w:t>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E455B4">
        <w:tc>
          <w:tcPr>
            <w:tcW w:w="2321" w:type="dxa"/>
            <w:shd w:val="clear" w:color="auto" w:fill="auto"/>
            <w:vAlign w:val="center"/>
          </w:tcPr>
          <w:p w:rsidR="005843B3" w:rsidRPr="005843B3" w:rsidRDefault="005843B3" w:rsidP="005843B3">
            <w:r w:rsidRPr="005843B3">
              <w:rPr>
                <w:rFonts w:hint="eastAsia"/>
              </w:rPr>
              <w:t>序号</w:t>
            </w:r>
          </w:p>
        </w:tc>
        <w:tc>
          <w:tcPr>
            <w:tcW w:w="2322" w:type="dxa"/>
            <w:shd w:val="clear" w:color="auto" w:fill="auto"/>
            <w:vAlign w:val="center"/>
          </w:tcPr>
          <w:p w:rsidR="005843B3" w:rsidRPr="005843B3" w:rsidRDefault="005843B3" w:rsidP="005843B3">
            <w:r w:rsidRPr="005843B3">
              <w:rPr>
                <w:rFonts w:hint="eastAsia"/>
              </w:rPr>
              <w:t>测试项目</w:t>
            </w:r>
          </w:p>
        </w:tc>
        <w:tc>
          <w:tcPr>
            <w:tcW w:w="2322" w:type="dxa"/>
            <w:shd w:val="clear" w:color="auto" w:fill="auto"/>
            <w:vAlign w:val="center"/>
          </w:tcPr>
          <w:p w:rsidR="005843B3" w:rsidRPr="005843B3" w:rsidRDefault="005843B3" w:rsidP="005843B3">
            <w:r w:rsidRPr="005843B3">
              <w:rPr>
                <w:rFonts w:hint="eastAsia"/>
              </w:rPr>
              <w:t>测试方法</w:t>
            </w:r>
          </w:p>
        </w:tc>
        <w:tc>
          <w:tcPr>
            <w:tcW w:w="2322" w:type="dxa"/>
            <w:shd w:val="clear" w:color="auto" w:fill="auto"/>
            <w:vAlign w:val="center"/>
          </w:tcPr>
          <w:p w:rsidR="005843B3" w:rsidRPr="005843B3" w:rsidRDefault="005843B3" w:rsidP="005843B3">
            <w:r w:rsidRPr="005843B3">
              <w:rPr>
                <w:rFonts w:hint="eastAsia"/>
              </w:rPr>
              <w:t>测试结果</w:t>
            </w:r>
          </w:p>
        </w:tc>
      </w:tr>
      <w:tr w:rsidR="005843B3" w:rsidRPr="005843B3" w:rsidTr="00E455B4">
        <w:tc>
          <w:tcPr>
            <w:tcW w:w="2321" w:type="dxa"/>
            <w:shd w:val="clear" w:color="auto" w:fill="auto"/>
            <w:vAlign w:val="center"/>
          </w:tcPr>
          <w:p w:rsidR="005843B3" w:rsidRPr="005843B3" w:rsidRDefault="005843B3" w:rsidP="005843B3">
            <w:r w:rsidRPr="005843B3">
              <w:rPr>
                <w:rFonts w:hint="eastAsia"/>
              </w:rPr>
              <w:t>1</w:t>
            </w:r>
          </w:p>
        </w:tc>
        <w:tc>
          <w:tcPr>
            <w:tcW w:w="2322" w:type="dxa"/>
            <w:shd w:val="clear" w:color="auto" w:fill="auto"/>
            <w:vAlign w:val="center"/>
          </w:tcPr>
          <w:p w:rsidR="005843B3" w:rsidRPr="005843B3" w:rsidRDefault="005843B3" w:rsidP="005843B3">
            <w:r>
              <w:rPr>
                <w:rFonts w:hint="eastAsia"/>
              </w:rPr>
              <w:t>实习生注册</w:t>
            </w:r>
          </w:p>
        </w:tc>
        <w:tc>
          <w:tcPr>
            <w:tcW w:w="2322" w:type="dxa"/>
            <w:shd w:val="clear" w:color="auto" w:fill="auto"/>
            <w:vAlign w:val="center"/>
          </w:tcPr>
          <w:p w:rsidR="005843B3" w:rsidRPr="005843B3" w:rsidRDefault="005843B3" w:rsidP="005843B3">
            <w:r>
              <w:rPr>
                <w:rFonts w:hint="eastAsia"/>
              </w:rPr>
              <w:t>进入注册界面，填写不同的格式账号和密码，点击注册</w:t>
            </w:r>
          </w:p>
        </w:tc>
        <w:tc>
          <w:tcPr>
            <w:tcW w:w="2322" w:type="dxa"/>
            <w:shd w:val="clear" w:color="auto" w:fill="auto"/>
            <w:vAlign w:val="center"/>
          </w:tcPr>
          <w:p w:rsidR="005843B3" w:rsidRPr="005843B3" w:rsidRDefault="005843B3" w:rsidP="005843B3">
            <w:r>
              <w:rPr>
                <w:rFonts w:hint="eastAsia"/>
              </w:rPr>
              <w:t>不符条件的无法注册，符合条件的注册成功</w:t>
            </w:r>
          </w:p>
        </w:tc>
      </w:tr>
      <w:tr w:rsidR="005843B3" w:rsidRPr="005843B3" w:rsidTr="00E455B4">
        <w:trPr>
          <w:trHeight w:val="191"/>
        </w:trPr>
        <w:tc>
          <w:tcPr>
            <w:tcW w:w="2321" w:type="dxa"/>
            <w:vMerge w:val="restart"/>
            <w:shd w:val="clear" w:color="auto" w:fill="auto"/>
            <w:vAlign w:val="center"/>
          </w:tcPr>
          <w:p w:rsidR="005843B3" w:rsidRPr="005843B3" w:rsidRDefault="005843B3" w:rsidP="005843B3">
            <w:r w:rsidRPr="005843B3">
              <w:rPr>
                <w:rFonts w:hint="eastAsia"/>
              </w:rPr>
              <w:t>2</w:t>
            </w:r>
          </w:p>
        </w:tc>
        <w:tc>
          <w:tcPr>
            <w:tcW w:w="2322" w:type="dxa"/>
            <w:vMerge w:val="restart"/>
            <w:shd w:val="clear" w:color="auto" w:fill="auto"/>
            <w:vAlign w:val="center"/>
          </w:tcPr>
          <w:p w:rsidR="005843B3" w:rsidRPr="005843B3" w:rsidRDefault="005843B3" w:rsidP="005843B3">
            <w:r>
              <w:rPr>
                <w:rFonts w:hint="eastAsia"/>
              </w:rPr>
              <w:t>实习生基本信息操作</w:t>
            </w:r>
          </w:p>
        </w:tc>
        <w:tc>
          <w:tcPr>
            <w:tcW w:w="2322" w:type="dxa"/>
            <w:shd w:val="clear" w:color="auto" w:fill="auto"/>
            <w:vAlign w:val="center"/>
          </w:tcPr>
          <w:p w:rsidR="005843B3" w:rsidRPr="005843B3" w:rsidRDefault="005843B3" w:rsidP="005843B3">
            <w:r>
              <w:rPr>
                <w:rFonts w:hint="eastAsia"/>
              </w:rPr>
              <w:t>修改用户名</w:t>
            </w:r>
          </w:p>
        </w:tc>
        <w:tc>
          <w:tcPr>
            <w:tcW w:w="2322" w:type="dxa"/>
            <w:shd w:val="clear" w:color="auto" w:fill="auto"/>
            <w:vAlign w:val="center"/>
          </w:tcPr>
          <w:p w:rsidR="005843B3" w:rsidRPr="005843B3" w:rsidRDefault="005843B3" w:rsidP="005843B3">
            <w:r>
              <w:rPr>
                <w:rFonts w:hint="eastAsia"/>
              </w:rPr>
              <w:t>只读无法修改</w:t>
            </w:r>
          </w:p>
        </w:tc>
      </w:tr>
      <w:tr w:rsidR="005843B3" w:rsidRPr="005843B3" w:rsidTr="00E455B4">
        <w:trPr>
          <w:trHeight w:val="21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843B3" w:rsidP="005843B3">
            <w:r>
              <w:rPr>
                <w:rFonts w:hint="eastAsia"/>
              </w:rPr>
              <w:t>上传图像</w:t>
            </w:r>
          </w:p>
        </w:tc>
        <w:tc>
          <w:tcPr>
            <w:tcW w:w="2322" w:type="dxa"/>
            <w:shd w:val="clear" w:color="auto" w:fill="auto"/>
            <w:vAlign w:val="center"/>
          </w:tcPr>
          <w:p w:rsidR="005843B3" w:rsidRPr="005843B3" w:rsidRDefault="005843B3" w:rsidP="005843B3">
            <w:r>
              <w:rPr>
                <w:rFonts w:hint="eastAsia"/>
              </w:rPr>
              <w:t>当上传非图像文件时无效</w:t>
            </w:r>
          </w:p>
        </w:tc>
      </w:tr>
      <w:tr w:rsidR="005843B3" w:rsidRPr="005843B3" w:rsidTr="00E455B4">
        <w:trPr>
          <w:trHeight w:val="258"/>
        </w:trPr>
        <w:tc>
          <w:tcPr>
            <w:tcW w:w="2321" w:type="dxa"/>
            <w:vMerge w:val="restart"/>
            <w:shd w:val="clear" w:color="auto" w:fill="auto"/>
            <w:vAlign w:val="center"/>
          </w:tcPr>
          <w:p w:rsidR="005843B3" w:rsidRPr="005843B3" w:rsidRDefault="005843B3" w:rsidP="005843B3">
            <w:r w:rsidRPr="005843B3">
              <w:rPr>
                <w:rFonts w:hint="eastAsia"/>
              </w:rPr>
              <w:lastRenderedPageBreak/>
              <w:t>3</w:t>
            </w:r>
          </w:p>
        </w:tc>
        <w:tc>
          <w:tcPr>
            <w:tcW w:w="2322" w:type="dxa"/>
            <w:vMerge w:val="restart"/>
            <w:shd w:val="clear" w:color="auto" w:fill="auto"/>
            <w:vAlign w:val="center"/>
          </w:tcPr>
          <w:p w:rsidR="005843B3" w:rsidRPr="005843B3" w:rsidRDefault="009105FD" w:rsidP="005843B3">
            <w:r>
              <w:rPr>
                <w:rFonts w:hint="eastAsia"/>
              </w:rPr>
              <w:t>实习生简历填写</w:t>
            </w:r>
          </w:p>
        </w:tc>
        <w:tc>
          <w:tcPr>
            <w:tcW w:w="2322" w:type="dxa"/>
            <w:shd w:val="clear" w:color="auto" w:fill="auto"/>
            <w:vAlign w:val="center"/>
          </w:tcPr>
          <w:p w:rsidR="005843B3" w:rsidRPr="005843B3" w:rsidRDefault="009105FD" w:rsidP="005843B3">
            <w:r>
              <w:rPr>
                <w:rFonts w:hint="eastAsia"/>
              </w:rPr>
              <w:t>名字不输，学历不输</w:t>
            </w:r>
          </w:p>
        </w:tc>
        <w:tc>
          <w:tcPr>
            <w:tcW w:w="2322" w:type="dxa"/>
            <w:shd w:val="clear" w:color="auto" w:fill="auto"/>
            <w:vAlign w:val="center"/>
          </w:tcPr>
          <w:p w:rsidR="005843B3" w:rsidRPr="005843B3" w:rsidRDefault="005843B3" w:rsidP="005843B3">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E455B4">
        <w:trPr>
          <w:trHeight w:val="12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9105FD" w:rsidP="005843B3">
            <w:r>
              <w:rPr>
                <w:rFonts w:hint="eastAsia"/>
              </w:rPr>
              <w:t>按照要求</w:t>
            </w:r>
            <w:r w:rsidR="005843B3" w:rsidRPr="005843B3">
              <w:rPr>
                <w:rFonts w:hint="eastAsia"/>
              </w:rPr>
              <w:t>范填写</w:t>
            </w:r>
          </w:p>
        </w:tc>
        <w:tc>
          <w:tcPr>
            <w:tcW w:w="2322" w:type="dxa"/>
            <w:shd w:val="clear" w:color="auto" w:fill="auto"/>
            <w:vAlign w:val="center"/>
          </w:tcPr>
          <w:p w:rsidR="005843B3" w:rsidRPr="005843B3" w:rsidRDefault="009105FD" w:rsidP="005843B3">
            <w:r>
              <w:rPr>
                <w:rFonts w:hint="eastAsia"/>
              </w:rPr>
              <w:t>提交后，提醒成功</w:t>
            </w:r>
            <w:r w:rsidRPr="005843B3">
              <w:rPr>
                <w:rFonts w:hint="eastAsia"/>
              </w:rPr>
              <w:t xml:space="preserve"> </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4</w:t>
            </w:r>
          </w:p>
        </w:tc>
        <w:tc>
          <w:tcPr>
            <w:tcW w:w="2322" w:type="dxa"/>
            <w:shd w:val="clear" w:color="auto" w:fill="auto"/>
            <w:vAlign w:val="center"/>
          </w:tcPr>
          <w:p w:rsidR="005843B3" w:rsidRPr="005843B3" w:rsidRDefault="009105FD" w:rsidP="005843B3">
            <w:r>
              <w:rPr>
                <w:rFonts w:hint="eastAsia"/>
              </w:rPr>
              <w:t>删除</w:t>
            </w:r>
          </w:p>
        </w:tc>
        <w:tc>
          <w:tcPr>
            <w:tcW w:w="2322" w:type="dxa"/>
            <w:shd w:val="clear" w:color="auto" w:fill="auto"/>
            <w:vAlign w:val="center"/>
          </w:tcPr>
          <w:p w:rsidR="005843B3" w:rsidRPr="005843B3" w:rsidRDefault="005D0FD4" w:rsidP="005843B3">
            <w:r>
              <w:rPr>
                <w:rFonts w:hint="eastAsia"/>
              </w:rPr>
              <w:t>删除企业信息</w:t>
            </w:r>
          </w:p>
        </w:tc>
        <w:tc>
          <w:tcPr>
            <w:tcW w:w="2322" w:type="dxa"/>
            <w:shd w:val="clear" w:color="auto" w:fill="auto"/>
            <w:vAlign w:val="center"/>
          </w:tcPr>
          <w:p w:rsidR="005843B3" w:rsidRPr="005843B3" w:rsidRDefault="005D0FD4" w:rsidP="005843B3">
            <w:r>
              <w:rPr>
                <w:rFonts w:hint="eastAsia"/>
              </w:rPr>
              <w:t>提醒删除成功，数据库数据更新</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5</w:t>
            </w:r>
          </w:p>
        </w:tc>
        <w:tc>
          <w:tcPr>
            <w:tcW w:w="2322" w:type="dxa"/>
            <w:shd w:val="clear" w:color="auto" w:fill="auto"/>
            <w:vAlign w:val="center"/>
          </w:tcPr>
          <w:p w:rsidR="005843B3" w:rsidRPr="005843B3" w:rsidRDefault="005D0FD4" w:rsidP="005843B3">
            <w:r>
              <w:rPr>
                <w:rFonts w:hint="eastAsia"/>
              </w:rPr>
              <w:t>查询</w:t>
            </w:r>
            <w:r>
              <w:rPr>
                <w:rFonts w:hint="eastAsia"/>
              </w:rPr>
              <w:t>HR</w:t>
            </w:r>
            <w:r>
              <w:rPr>
                <w:rFonts w:hint="eastAsia"/>
              </w:rPr>
              <w:t>用户</w:t>
            </w:r>
          </w:p>
        </w:tc>
        <w:tc>
          <w:tcPr>
            <w:tcW w:w="2322" w:type="dxa"/>
            <w:shd w:val="clear" w:color="auto" w:fill="auto"/>
            <w:vAlign w:val="center"/>
          </w:tcPr>
          <w:p w:rsidR="005843B3" w:rsidRPr="005843B3" w:rsidRDefault="005D0FD4" w:rsidP="005843B3">
            <w:r>
              <w:rPr>
                <w:rFonts w:hint="eastAsia"/>
              </w:rPr>
              <w:t>多条件查询</w:t>
            </w:r>
          </w:p>
        </w:tc>
        <w:tc>
          <w:tcPr>
            <w:tcW w:w="2322" w:type="dxa"/>
            <w:shd w:val="clear" w:color="auto" w:fill="auto"/>
            <w:vAlign w:val="center"/>
          </w:tcPr>
          <w:p w:rsidR="005843B3" w:rsidRPr="005843B3" w:rsidRDefault="005D0FD4" w:rsidP="005843B3">
            <w:r>
              <w:rPr>
                <w:rFonts w:hint="eastAsia"/>
              </w:rPr>
              <w:t>展示筛选出的数据</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6</w:t>
            </w:r>
          </w:p>
        </w:tc>
        <w:tc>
          <w:tcPr>
            <w:tcW w:w="2322" w:type="dxa"/>
            <w:shd w:val="clear" w:color="auto" w:fill="auto"/>
            <w:vAlign w:val="center"/>
          </w:tcPr>
          <w:p w:rsidR="005843B3" w:rsidRPr="005843B3" w:rsidRDefault="005843B3" w:rsidP="005843B3">
            <w:r w:rsidRPr="005843B3">
              <w:rPr>
                <w:rFonts w:hint="eastAsia"/>
              </w:rPr>
              <w:t>数据导入到录入窗体</w:t>
            </w:r>
          </w:p>
        </w:tc>
        <w:tc>
          <w:tcPr>
            <w:tcW w:w="2322" w:type="dxa"/>
            <w:shd w:val="clear" w:color="auto" w:fill="auto"/>
            <w:vAlign w:val="center"/>
          </w:tcPr>
          <w:p w:rsidR="005843B3" w:rsidRPr="005843B3" w:rsidRDefault="005843B3" w:rsidP="005843B3">
            <w:r w:rsidRPr="005843B3">
              <w:rPr>
                <w:rFonts w:hint="eastAsia"/>
              </w:rPr>
              <w:t>导入每项数据</w:t>
            </w:r>
          </w:p>
        </w:tc>
        <w:tc>
          <w:tcPr>
            <w:tcW w:w="2322" w:type="dxa"/>
            <w:shd w:val="clear" w:color="auto" w:fill="auto"/>
            <w:vAlign w:val="center"/>
          </w:tcPr>
          <w:p w:rsidR="005843B3" w:rsidRPr="005843B3" w:rsidRDefault="005843B3" w:rsidP="005843B3">
            <w:r w:rsidRPr="005843B3">
              <w:rPr>
                <w:rFonts w:hint="eastAsia"/>
              </w:rPr>
              <w:t>显示并计算出当前工作量</w:t>
            </w:r>
          </w:p>
        </w:tc>
      </w:tr>
      <w:tr w:rsidR="005843B3" w:rsidRPr="005843B3" w:rsidTr="00E455B4">
        <w:trPr>
          <w:trHeight w:val="203"/>
        </w:trPr>
        <w:tc>
          <w:tcPr>
            <w:tcW w:w="2321" w:type="dxa"/>
            <w:vMerge w:val="restart"/>
            <w:shd w:val="clear" w:color="auto" w:fill="auto"/>
            <w:vAlign w:val="center"/>
          </w:tcPr>
          <w:p w:rsidR="005843B3" w:rsidRPr="005843B3" w:rsidRDefault="005843B3" w:rsidP="005843B3">
            <w:r w:rsidRPr="005843B3">
              <w:rPr>
                <w:rFonts w:hint="eastAsia"/>
              </w:rPr>
              <w:t>7</w:t>
            </w:r>
          </w:p>
        </w:tc>
        <w:tc>
          <w:tcPr>
            <w:tcW w:w="2322" w:type="dxa"/>
            <w:vMerge w:val="restart"/>
            <w:shd w:val="clear" w:color="auto" w:fill="auto"/>
            <w:vAlign w:val="center"/>
          </w:tcPr>
          <w:p w:rsidR="005843B3" w:rsidRPr="005843B3" w:rsidRDefault="00C76561" w:rsidP="005843B3">
            <w:r>
              <w:rPr>
                <w:rFonts w:hint="eastAsia"/>
              </w:rPr>
              <w:t>发布职位</w:t>
            </w:r>
          </w:p>
        </w:tc>
        <w:tc>
          <w:tcPr>
            <w:tcW w:w="2322" w:type="dxa"/>
            <w:shd w:val="clear" w:color="auto" w:fill="auto"/>
            <w:vAlign w:val="center"/>
          </w:tcPr>
          <w:p w:rsidR="005843B3" w:rsidRPr="005843B3" w:rsidRDefault="00C76561" w:rsidP="005843B3">
            <w:r>
              <w:rPr>
                <w:rFonts w:hint="eastAsia"/>
              </w:rPr>
              <w:t>乱填写</w:t>
            </w:r>
          </w:p>
        </w:tc>
        <w:tc>
          <w:tcPr>
            <w:tcW w:w="2322" w:type="dxa"/>
            <w:shd w:val="clear" w:color="auto" w:fill="auto"/>
            <w:vAlign w:val="center"/>
          </w:tcPr>
          <w:p w:rsidR="005843B3" w:rsidRPr="005843B3" w:rsidRDefault="00C76561" w:rsidP="005843B3">
            <w:r>
              <w:rPr>
                <w:rFonts w:hint="eastAsia"/>
              </w:rPr>
              <w:t>提示输入不符条件，无法提交</w:t>
            </w:r>
          </w:p>
        </w:tc>
      </w:tr>
      <w:tr w:rsidR="005843B3" w:rsidRPr="005843B3" w:rsidTr="00E455B4">
        <w:trPr>
          <w:trHeight w:val="17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C76561" w:rsidP="005843B3">
            <w:r>
              <w:rPr>
                <w:rFonts w:hint="eastAsia"/>
              </w:rPr>
              <w:t>按照规定填写</w:t>
            </w:r>
          </w:p>
        </w:tc>
        <w:tc>
          <w:tcPr>
            <w:tcW w:w="2322" w:type="dxa"/>
            <w:shd w:val="clear" w:color="auto" w:fill="auto"/>
            <w:vAlign w:val="center"/>
          </w:tcPr>
          <w:p w:rsidR="005843B3" w:rsidRPr="005843B3" w:rsidRDefault="00C76561" w:rsidP="005843B3">
            <w:r>
              <w:rPr>
                <w:rFonts w:hint="eastAsia"/>
              </w:rPr>
              <w:t>提交成功，数据库添加数据</w:t>
            </w:r>
          </w:p>
        </w:tc>
      </w:tr>
      <w:tr w:rsidR="005843B3" w:rsidRPr="005843B3" w:rsidTr="00E455B4">
        <w:trPr>
          <w:trHeight w:val="298"/>
        </w:trPr>
        <w:tc>
          <w:tcPr>
            <w:tcW w:w="2321" w:type="dxa"/>
            <w:vMerge w:val="restart"/>
            <w:shd w:val="clear" w:color="auto" w:fill="auto"/>
            <w:vAlign w:val="center"/>
          </w:tcPr>
          <w:p w:rsidR="005843B3" w:rsidRPr="005843B3" w:rsidRDefault="005843B3" w:rsidP="005843B3">
            <w:r w:rsidRPr="005843B3">
              <w:rPr>
                <w:rFonts w:hint="eastAsia"/>
              </w:rPr>
              <w:t>8</w:t>
            </w:r>
          </w:p>
        </w:tc>
        <w:tc>
          <w:tcPr>
            <w:tcW w:w="2322" w:type="dxa"/>
            <w:vMerge w:val="restart"/>
            <w:shd w:val="clear" w:color="auto" w:fill="auto"/>
            <w:vAlign w:val="center"/>
          </w:tcPr>
          <w:p w:rsidR="005843B3" w:rsidRPr="005843B3" w:rsidRDefault="00596E1A" w:rsidP="005843B3">
            <w:r>
              <w:rPr>
                <w:rFonts w:hint="eastAsia"/>
              </w:rPr>
              <w:t>简历管理</w:t>
            </w:r>
          </w:p>
        </w:tc>
        <w:tc>
          <w:tcPr>
            <w:tcW w:w="2322" w:type="dxa"/>
            <w:shd w:val="clear" w:color="auto" w:fill="auto"/>
            <w:vAlign w:val="center"/>
          </w:tcPr>
          <w:p w:rsidR="005843B3" w:rsidRPr="005843B3" w:rsidRDefault="00596E1A" w:rsidP="005843B3">
            <w:r>
              <w:rPr>
                <w:rFonts w:hint="eastAsia"/>
              </w:rPr>
              <w:t>删除职位的情况下</w:t>
            </w:r>
          </w:p>
        </w:tc>
        <w:tc>
          <w:tcPr>
            <w:tcW w:w="2322" w:type="dxa"/>
            <w:shd w:val="clear" w:color="auto" w:fill="auto"/>
            <w:vAlign w:val="center"/>
          </w:tcPr>
          <w:p w:rsidR="005843B3" w:rsidRPr="005843B3" w:rsidRDefault="00596E1A" w:rsidP="005843B3">
            <w:r>
              <w:rPr>
                <w:rFonts w:hint="eastAsia"/>
              </w:rPr>
              <w:t>对应简历也被删除</w:t>
            </w:r>
          </w:p>
        </w:tc>
      </w:tr>
      <w:tr w:rsidR="005843B3" w:rsidRPr="005843B3" w:rsidTr="00E455B4">
        <w:trPr>
          <w:trHeight w:val="8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96E1A" w:rsidP="005843B3">
            <w:r>
              <w:rPr>
                <w:rFonts w:hint="eastAsia"/>
              </w:rPr>
              <w:t>职位保留的情况下</w:t>
            </w:r>
          </w:p>
        </w:tc>
        <w:tc>
          <w:tcPr>
            <w:tcW w:w="2322" w:type="dxa"/>
            <w:shd w:val="clear" w:color="auto" w:fill="auto"/>
            <w:vAlign w:val="center"/>
          </w:tcPr>
          <w:p w:rsidR="005843B3" w:rsidRPr="005843B3" w:rsidRDefault="00596E1A" w:rsidP="005843B3">
            <w:r>
              <w:rPr>
                <w:rFonts w:hint="eastAsia"/>
              </w:rPr>
              <w:t>简历正常展示</w:t>
            </w:r>
          </w:p>
        </w:tc>
      </w:tr>
      <w:tr w:rsidR="005843B3" w:rsidRPr="005843B3" w:rsidTr="00E455B4">
        <w:trPr>
          <w:trHeight w:val="82"/>
        </w:trPr>
        <w:tc>
          <w:tcPr>
            <w:tcW w:w="2321" w:type="dxa"/>
            <w:shd w:val="clear" w:color="auto" w:fill="auto"/>
            <w:vAlign w:val="center"/>
          </w:tcPr>
          <w:p w:rsidR="005843B3" w:rsidRPr="005843B3" w:rsidRDefault="005843B3" w:rsidP="005843B3">
            <w:r w:rsidRPr="005843B3">
              <w:rPr>
                <w:rFonts w:hint="eastAsia"/>
              </w:rPr>
              <w:t>9</w:t>
            </w:r>
          </w:p>
        </w:tc>
        <w:tc>
          <w:tcPr>
            <w:tcW w:w="2322" w:type="dxa"/>
            <w:shd w:val="clear" w:color="auto" w:fill="auto"/>
            <w:vAlign w:val="center"/>
          </w:tcPr>
          <w:p w:rsidR="005843B3" w:rsidRPr="005843B3" w:rsidRDefault="00596E1A" w:rsidP="005843B3">
            <w:r>
              <w:rPr>
                <w:rFonts w:hint="eastAsia"/>
              </w:rPr>
              <w:t>职位管理</w:t>
            </w:r>
          </w:p>
        </w:tc>
        <w:tc>
          <w:tcPr>
            <w:tcW w:w="2322" w:type="dxa"/>
            <w:tcBorders>
              <w:bottom w:val="single" w:sz="4" w:space="0" w:color="auto"/>
            </w:tcBorders>
            <w:shd w:val="clear" w:color="auto" w:fill="auto"/>
            <w:vAlign w:val="center"/>
          </w:tcPr>
          <w:p w:rsidR="005843B3" w:rsidRPr="005843B3" w:rsidRDefault="00596E1A" w:rsidP="005843B3">
            <w:r>
              <w:rPr>
                <w:rFonts w:hint="eastAsia"/>
              </w:rPr>
              <w:t>查询，删除职位</w:t>
            </w:r>
          </w:p>
        </w:tc>
        <w:tc>
          <w:tcPr>
            <w:tcW w:w="2322" w:type="dxa"/>
            <w:shd w:val="clear" w:color="auto" w:fill="auto"/>
            <w:vAlign w:val="center"/>
          </w:tcPr>
          <w:p w:rsidR="005843B3" w:rsidRPr="005843B3" w:rsidRDefault="005843B3" w:rsidP="005843B3">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C50CAD" w:rsidRDefault="00F4422D" w:rsidP="00C50CAD">
      <w:pPr>
        <w:pStyle w:val="1"/>
      </w:pPr>
      <w:bookmarkStart w:id="395" w:name="_Toc511519752"/>
      <w:r>
        <w:rPr>
          <w:rFonts w:hint="eastAsia"/>
        </w:rPr>
        <w:t>第六章 结论</w:t>
      </w:r>
      <w:bookmarkEnd w:id="395"/>
    </w:p>
    <w:p w:rsidR="00E455B4" w:rsidRDefault="00E455B4" w:rsidP="00854B00">
      <w:pPr>
        <w:ind w:firstLine="420"/>
        <w:rPr>
          <w:rFonts w:ascii="宋体" w:hAnsi="宋体"/>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pring mvc + spring + mybatis</w:t>
      </w:r>
      <w:r w:rsidR="00BC09DB">
        <w:rPr>
          <w:rFonts w:ascii="宋体" w:hAnsi="宋体"/>
        </w:rPr>
        <w:t xml:space="preserve"> </w:t>
      </w:r>
      <w:r w:rsidR="00BC09DB">
        <w:rPr>
          <w:rFonts w:ascii="宋体" w:hAnsi="宋体" w:hint="eastAsia"/>
        </w:rPr>
        <w:t>的模式开发的优势，更低的成本，更快的效率，更清晰的项目架构这些都是在这个开发过程中切身的体会。以往我并未使用过该类型的MVC框架从头到尾的开发一个项目，最初只是采用原始的s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854B00" w:rsidRDefault="00BC09DB" w:rsidP="007040E9">
      <w:pPr>
        <w:ind w:firstLine="420"/>
        <w:rPr>
          <w:rFonts w:ascii="宋体" w:hAnsi="宋体"/>
        </w:rPr>
      </w:pPr>
      <w:r>
        <w:rPr>
          <w:rFonts w:ascii="宋体" w:hAnsi="宋体" w:hint="eastAsia"/>
        </w:rPr>
        <w:lastRenderedPageBreak/>
        <w:t>在做毕设前，一直在公司实习，感受到学校和公司对学习方式的极大不同</w:t>
      </w:r>
      <w:r w:rsidR="00854B00" w:rsidRPr="00241B95">
        <w:rPr>
          <w:rFonts w:ascii="宋体" w:hAnsi="宋体" w:hint="eastAsia"/>
        </w:rPr>
        <w:t>。</w:t>
      </w:r>
      <w:r>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等模式的开发方式，在应用方面更加的熟悉了。也学习到团队开发的经验，知道更多的联合开发规范。</w:t>
      </w:r>
    </w:p>
    <w:p w:rsidR="007040E9" w:rsidRDefault="007040E9" w:rsidP="007040E9">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w:t>
      </w:r>
      <w:r w:rsidR="00640323">
        <w:rPr>
          <w:rFonts w:ascii="宋体" w:hAnsi="宋体" w:hint="eastAsia"/>
        </w:rPr>
        <w:t>由于时间所限，本项目还有诸多瑕疵，因为项目本身比庞大所以需求方面也未考虑的十分细致，包括技术方面遇到的问题。不过经过这此项目的锤炼，遇到问题解决问题，学到了很多实际性的技术。</w:t>
      </w:r>
    </w:p>
    <w:p w:rsidR="00ED6171" w:rsidRDefault="00ED6171" w:rsidP="007040E9">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2C50FF" w:rsidRPr="007040E9" w:rsidRDefault="002C50FF" w:rsidP="007040E9">
      <w:pPr>
        <w:ind w:firstLine="420"/>
        <w:rPr>
          <w:rFonts w:ascii="宋体" w:hAnsi="宋体"/>
        </w:rPr>
      </w:pPr>
    </w:p>
    <w:p w:rsidR="0049096A" w:rsidRPr="00241B95" w:rsidRDefault="00726924" w:rsidP="00B5368B">
      <w:pPr>
        <w:ind w:firstLine="420"/>
      </w:pPr>
      <w:r>
        <w:rPr>
          <w:rFonts w:hint="eastAsia"/>
        </w:rPr>
        <w:t>。</w:t>
      </w:r>
    </w:p>
    <w:p w:rsidR="00854B00" w:rsidRDefault="00854B00" w:rsidP="00854B00"/>
    <w:p w:rsidR="00085CC5" w:rsidRDefault="00085CC5" w:rsidP="00854B00"/>
    <w:p w:rsidR="00085CC5" w:rsidRDefault="00085CC5" w:rsidP="00854B00"/>
    <w:p w:rsidR="00085CC5" w:rsidRDefault="00085CC5" w:rsidP="00854B00"/>
    <w:p w:rsidR="00085CC5" w:rsidRDefault="00085CC5"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085CC5" w:rsidRDefault="00085CC5" w:rsidP="00854B00"/>
    <w:p w:rsidR="00085CC5" w:rsidRPr="00085CC5" w:rsidRDefault="00085CC5" w:rsidP="00085CC5">
      <w:pPr>
        <w:pStyle w:val="1"/>
      </w:pPr>
      <w:bookmarkStart w:id="396" w:name="_Toc136958593"/>
      <w:bookmarkStart w:id="397" w:name="_Toc169616658"/>
      <w:bookmarkStart w:id="398" w:name="_Toc169616693"/>
      <w:bookmarkStart w:id="399" w:name="_Toc169766850"/>
      <w:bookmarkStart w:id="400" w:name="_Toc169942126"/>
      <w:bookmarkStart w:id="401" w:name="_Toc200706828"/>
      <w:bookmarkStart w:id="402" w:name="_Toc200706996"/>
      <w:bookmarkStart w:id="403" w:name="_Toc200707144"/>
      <w:bookmarkStart w:id="404" w:name="_Toc200707368"/>
      <w:bookmarkStart w:id="405" w:name="_Toc200710167"/>
      <w:bookmarkStart w:id="406" w:name="_Toc200711067"/>
      <w:bookmarkStart w:id="407" w:name="_Toc200791878"/>
      <w:bookmarkStart w:id="408" w:name="_Toc200792020"/>
      <w:bookmarkStart w:id="409" w:name="_Toc201124082"/>
      <w:bookmarkStart w:id="410" w:name="_Toc201124343"/>
      <w:bookmarkStart w:id="411" w:name="_Toc201128704"/>
      <w:bookmarkStart w:id="412" w:name="_Toc201143415"/>
      <w:bookmarkStart w:id="413" w:name="_Toc201144449"/>
      <w:bookmarkStart w:id="414" w:name="_Toc201145451"/>
      <w:bookmarkStart w:id="415" w:name="_Toc201156100"/>
      <w:bookmarkStart w:id="416" w:name="_Toc201156266"/>
      <w:bookmarkStart w:id="417" w:name="_Toc201160161"/>
      <w:bookmarkStart w:id="418" w:name="_Toc201196123"/>
      <w:bookmarkStart w:id="419" w:name="_Toc201209489"/>
      <w:bookmarkStart w:id="420" w:name="_Toc201209581"/>
      <w:bookmarkStart w:id="421" w:name="_Toc201226385"/>
      <w:bookmarkStart w:id="422" w:name="_Toc201303956"/>
      <w:bookmarkStart w:id="423" w:name="_Toc201305914"/>
      <w:bookmarkStart w:id="424" w:name="_Toc201308694"/>
      <w:bookmarkStart w:id="425" w:name="_Toc201309266"/>
      <w:bookmarkStart w:id="426" w:name="_Toc201324831"/>
      <w:bookmarkStart w:id="427" w:name="_Toc201325078"/>
      <w:bookmarkStart w:id="428" w:name="_Toc201333765"/>
      <w:bookmarkStart w:id="429" w:name="_Toc201335550"/>
      <w:bookmarkStart w:id="430" w:name="_Toc201336715"/>
      <w:bookmarkStart w:id="431" w:name="_Toc201337342"/>
      <w:bookmarkStart w:id="432" w:name="_Toc201369619"/>
      <w:bookmarkStart w:id="433" w:name="_Toc201372817"/>
      <w:bookmarkStart w:id="434" w:name="_Toc201373400"/>
      <w:bookmarkStart w:id="435" w:name="_Toc201375128"/>
      <w:bookmarkStart w:id="436" w:name="_Toc201375979"/>
      <w:bookmarkStart w:id="437" w:name="_Toc201394874"/>
      <w:bookmarkStart w:id="438" w:name="_Toc201400328"/>
      <w:bookmarkStart w:id="439" w:name="_Toc201417340"/>
      <w:bookmarkStart w:id="440" w:name="_Toc201464968"/>
      <w:bookmarkStart w:id="441" w:name="_Toc511519753"/>
      <w:r w:rsidRPr="00085CC5">
        <w:lastRenderedPageBreak/>
        <w:t>参考文献</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085CC5" w:rsidRDefault="00FA0695" w:rsidP="00A456ED">
      <w:pPr>
        <w:spacing w:line="400" w:lineRule="exact"/>
      </w:pPr>
      <w:r w:rsidRPr="00FA0695">
        <w:rPr>
          <w:rFonts w:ascii="宋体" w:hAnsi="宋体"/>
          <w:sz w:val="21"/>
          <w:szCs w:val="21"/>
        </w:rPr>
        <w:t>[16]Xi-mei ZHANG,Ying LI,Yi-Zhen Cao,Yan-fang LI. Research on System LoginSecurity Encryption Method Based on MD5[P]. DEStech Transactions on Engineering and Technology Research,2016.</w:t>
      </w:r>
    </w:p>
    <w:p w:rsidR="00085CC5" w:rsidRDefault="00085CC5" w:rsidP="00854B00"/>
    <w:p w:rsidR="00085CC5" w:rsidRDefault="00085CC5" w:rsidP="00854B00"/>
    <w:p w:rsidR="00085CC5" w:rsidRPr="00A84E6C" w:rsidRDefault="00085CC5" w:rsidP="00A84E6C">
      <w:pPr>
        <w:pStyle w:val="1"/>
      </w:pPr>
      <w:bookmarkStart w:id="442" w:name="_Toc137128362"/>
      <w:bookmarkStart w:id="443" w:name="_Toc169616657"/>
      <w:bookmarkStart w:id="444" w:name="_Toc169616692"/>
      <w:bookmarkStart w:id="445" w:name="_Toc169766849"/>
      <w:bookmarkStart w:id="446" w:name="_Toc169942125"/>
      <w:bookmarkStart w:id="447" w:name="_Toc200706827"/>
      <w:bookmarkStart w:id="448" w:name="_Toc200706995"/>
      <w:bookmarkStart w:id="449" w:name="_Toc200707143"/>
      <w:bookmarkStart w:id="450" w:name="_Toc200707367"/>
      <w:bookmarkStart w:id="451" w:name="_Toc200710166"/>
      <w:bookmarkStart w:id="452" w:name="_Toc200711066"/>
      <w:bookmarkStart w:id="453" w:name="_Toc200791877"/>
      <w:bookmarkStart w:id="454" w:name="_Toc200792019"/>
      <w:bookmarkStart w:id="455" w:name="_Toc201124081"/>
      <w:bookmarkStart w:id="456" w:name="_Toc201124342"/>
      <w:bookmarkStart w:id="457" w:name="_Toc201128703"/>
      <w:bookmarkStart w:id="458" w:name="_Toc201143414"/>
      <w:bookmarkStart w:id="459" w:name="_Toc201144448"/>
      <w:bookmarkStart w:id="460" w:name="_Toc201145450"/>
      <w:bookmarkStart w:id="461" w:name="_Toc201156099"/>
      <w:bookmarkStart w:id="462" w:name="_Toc201156265"/>
      <w:bookmarkStart w:id="463" w:name="_Toc201160160"/>
      <w:bookmarkStart w:id="464" w:name="_Toc201196122"/>
      <w:bookmarkStart w:id="465" w:name="_Toc201209488"/>
      <w:bookmarkStart w:id="466" w:name="_Toc201209580"/>
      <w:bookmarkStart w:id="467" w:name="_Toc201226384"/>
      <w:bookmarkStart w:id="468" w:name="_Toc201303955"/>
      <w:bookmarkStart w:id="469" w:name="_Toc201305913"/>
      <w:bookmarkStart w:id="470" w:name="_Toc201308693"/>
      <w:bookmarkStart w:id="471" w:name="_Toc201309265"/>
      <w:bookmarkStart w:id="472" w:name="_Toc201324830"/>
      <w:bookmarkStart w:id="473" w:name="_Toc201325077"/>
      <w:bookmarkStart w:id="474" w:name="_Toc201333764"/>
      <w:bookmarkStart w:id="475" w:name="_Toc201335549"/>
      <w:bookmarkStart w:id="476" w:name="_Toc201336714"/>
      <w:bookmarkStart w:id="477" w:name="_Toc201337343"/>
      <w:bookmarkStart w:id="478" w:name="_Toc201369620"/>
      <w:bookmarkStart w:id="479" w:name="_Toc201372821"/>
      <w:bookmarkStart w:id="480" w:name="_Toc201373404"/>
      <w:bookmarkStart w:id="481" w:name="_Toc201375133"/>
      <w:bookmarkStart w:id="482" w:name="_Toc201375980"/>
      <w:bookmarkStart w:id="483" w:name="_Toc201394875"/>
      <w:bookmarkStart w:id="484" w:name="_Toc201400329"/>
      <w:bookmarkStart w:id="485" w:name="_Toc201417341"/>
      <w:bookmarkStart w:id="486" w:name="_Toc201464969"/>
      <w:bookmarkStart w:id="487" w:name="_Toc511519754"/>
      <w:r w:rsidRPr="00A84E6C">
        <w:t>致谢</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07267C">
      <w:headerReference w:type="even" r:id="rId39"/>
      <w:headerReference w:type="default" r:id="rId40"/>
      <w:footerReference w:type="even" r:id="rId41"/>
      <w:footerReference w:type="default" r:id="rId4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4E7D" w:rsidRDefault="00C34E7D">
      <w:r>
        <w:separator/>
      </w:r>
    </w:p>
    <w:p w:rsidR="00C34E7D" w:rsidRDefault="00C34E7D"/>
    <w:p w:rsidR="00C34E7D" w:rsidRDefault="00C34E7D"/>
    <w:p w:rsidR="00C34E7D" w:rsidRDefault="00C34E7D"/>
  </w:endnote>
  <w:endnote w:type="continuationSeparator" w:id="0">
    <w:p w:rsidR="00C34E7D" w:rsidRDefault="00C34E7D">
      <w:r>
        <w:continuationSeparator/>
      </w:r>
    </w:p>
    <w:p w:rsidR="00C34E7D" w:rsidRDefault="00C34E7D"/>
    <w:p w:rsidR="00C34E7D" w:rsidRDefault="00C34E7D"/>
    <w:p w:rsidR="00C34E7D" w:rsidRDefault="00C34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3A222D" w:rsidRDefault="00AD179B"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533E1C" w:rsidRDefault="00AD179B"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rsidP="001A56D0">
    <w:pPr>
      <w:pStyle w:val="a4"/>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4E7D" w:rsidRDefault="00C34E7D">
      <w:r>
        <w:separator/>
      </w:r>
    </w:p>
    <w:p w:rsidR="00C34E7D" w:rsidRDefault="00C34E7D"/>
    <w:p w:rsidR="00C34E7D" w:rsidRDefault="00C34E7D"/>
    <w:p w:rsidR="00C34E7D" w:rsidRDefault="00C34E7D"/>
  </w:footnote>
  <w:footnote w:type="continuationSeparator" w:id="0">
    <w:p w:rsidR="00C34E7D" w:rsidRDefault="00C34E7D">
      <w:r>
        <w:continuationSeparator/>
      </w:r>
    </w:p>
    <w:p w:rsidR="00C34E7D" w:rsidRDefault="00C34E7D"/>
    <w:p w:rsidR="00C34E7D" w:rsidRDefault="00C34E7D"/>
    <w:p w:rsidR="00C34E7D" w:rsidRDefault="00C34E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2342CB" w:rsidRDefault="00AD179B"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3246CC" w:rsidRDefault="00AD179B" w:rsidP="003246CC">
    <w:pPr>
      <w:pStyle w:val="a3"/>
    </w:pPr>
    <w:bookmarkStart w:id="3" w:name="_Hlk511157985"/>
    <w:bookmarkStart w:id="4" w:name="_Hlk511157986"/>
    <w:bookmarkStart w:id="5" w:name="_Hlk511157996"/>
    <w:bookmarkStart w:id="6" w:name="_Hlk511157997"/>
    <w:bookmarkStart w:id="7" w:name="_Hlk511157998"/>
    <w:bookmarkStart w:id="8" w:name="_Hlk511157999"/>
    <w:bookmarkStart w:id="9" w:name="_Hlk511158000"/>
    <w:bookmarkStart w:id="10" w:name="_Hlk511158001"/>
    <w:bookmarkStart w:id="11" w:name="_Hlk511158049"/>
    <w:bookmarkStart w:id="12" w:name="_Hlk511158050"/>
    <w:r w:rsidRPr="003246CC">
      <w:rPr>
        <w:rFonts w:ascii="宋体" w:hAnsi="Courier New" w:cs="Courier New"/>
        <w:spacing w:val="0"/>
        <w:kern w:val="2"/>
      </w:rPr>
      <w:t>基于SSM框架的实习生招聘网开发</w:t>
    </w:r>
    <w:r>
      <w:rPr>
        <w:rFonts w:ascii="宋体" w:hAnsi="Courier New" w:cs="Courier New" w:hint="eastAsia"/>
        <w:spacing w:val="0"/>
        <w:kern w:val="2"/>
      </w:rPr>
      <w:t xml:space="preserve"> </w:t>
    </w:r>
    <w:r>
      <w:rPr>
        <w:rFonts w:hint="eastAsia"/>
      </w:rPr>
      <w:t>丽水学院</w:t>
    </w:r>
    <w:r>
      <w:rPr>
        <w:rFonts w:hint="eastAsia"/>
      </w:rPr>
      <w:t>2</w:t>
    </w:r>
    <w:r>
      <w:t>018</w:t>
    </w:r>
    <w:r>
      <w:rPr>
        <w:rFonts w:hint="eastAsia"/>
      </w:rPr>
      <w:t>届学生毕业设计（论文）</w:t>
    </w:r>
    <w:bookmarkEnd w:id="3"/>
    <w:bookmarkEnd w:id="4"/>
    <w:bookmarkEnd w:id="5"/>
    <w:bookmarkEnd w:id="6"/>
    <w:bookmarkEnd w:id="7"/>
    <w:bookmarkEnd w:id="8"/>
    <w:bookmarkEnd w:id="9"/>
    <w:bookmarkEnd w:id="10"/>
    <w:bookmarkEnd w:id="11"/>
    <w:bookmarkEnd w:id="12"/>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03270D" w:rsidRDefault="00AD179B" w:rsidP="0003270D">
    <w:pPr>
      <w:pStyle w:val="a3"/>
    </w:pPr>
    <w:r w:rsidRPr="0003270D">
      <w:rPr>
        <w:rFonts w:hint="eastAsia"/>
        <w:lang w:val="zh-CN"/>
      </w:rPr>
      <w:t>基于</w:t>
    </w:r>
    <w:r w:rsidRPr="0003270D">
      <w:rPr>
        <w:rFonts w:hint="eastAsia"/>
        <w:lang w:val="zh-CN"/>
      </w:rPr>
      <w:t>SSM</w:t>
    </w:r>
    <w:r w:rsidRPr="0003270D">
      <w:rPr>
        <w:rFonts w:hint="eastAsia"/>
        <w:lang w:val="zh-CN"/>
      </w:rPr>
      <w:t>框架的实习生招聘网开发</w:t>
    </w:r>
    <w:r w:rsidRPr="0003270D">
      <w:rPr>
        <w:rFonts w:hint="eastAsia"/>
        <w:lang w:val="zh-CN"/>
      </w:rPr>
      <w:t xml:space="preserve"> </w:t>
    </w:r>
    <w:r w:rsidRPr="0003270D">
      <w:rPr>
        <w:rFonts w:hint="eastAsia"/>
        <w:lang w:val="zh-CN"/>
      </w:rPr>
      <w:t>丽水学院</w:t>
    </w:r>
    <w:r w:rsidRPr="0003270D">
      <w:rPr>
        <w:rFonts w:hint="eastAsia"/>
        <w:lang w:val="zh-CN"/>
      </w:rPr>
      <w:t>2018</w:t>
    </w:r>
    <w:r w:rsidRPr="0003270D">
      <w:rPr>
        <w:rFonts w:hint="eastAsia"/>
        <w:lang w:val="zh-CN"/>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1A56D0" w:rsidRDefault="00AD179B"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03270D" w:rsidRDefault="00AD179B"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60A1"/>
    <w:rsid w:val="000202DC"/>
    <w:rsid w:val="0002305A"/>
    <w:rsid w:val="00024A3A"/>
    <w:rsid w:val="000259EE"/>
    <w:rsid w:val="00026B0C"/>
    <w:rsid w:val="00031C80"/>
    <w:rsid w:val="0003215F"/>
    <w:rsid w:val="0003270D"/>
    <w:rsid w:val="00040E36"/>
    <w:rsid w:val="00042673"/>
    <w:rsid w:val="000503ED"/>
    <w:rsid w:val="00050E9C"/>
    <w:rsid w:val="000562E3"/>
    <w:rsid w:val="00062B42"/>
    <w:rsid w:val="00066E64"/>
    <w:rsid w:val="00067CA5"/>
    <w:rsid w:val="00070055"/>
    <w:rsid w:val="0007267C"/>
    <w:rsid w:val="0007436C"/>
    <w:rsid w:val="000754BA"/>
    <w:rsid w:val="000761CB"/>
    <w:rsid w:val="0008479F"/>
    <w:rsid w:val="00085CC5"/>
    <w:rsid w:val="00086F17"/>
    <w:rsid w:val="000960E0"/>
    <w:rsid w:val="000A1D02"/>
    <w:rsid w:val="000A30A7"/>
    <w:rsid w:val="000A34A0"/>
    <w:rsid w:val="000A445C"/>
    <w:rsid w:val="000A6D11"/>
    <w:rsid w:val="000A760F"/>
    <w:rsid w:val="000B3C28"/>
    <w:rsid w:val="000B6475"/>
    <w:rsid w:val="000B719E"/>
    <w:rsid w:val="000B7D41"/>
    <w:rsid w:val="000C4CBE"/>
    <w:rsid w:val="000C59D0"/>
    <w:rsid w:val="000C7298"/>
    <w:rsid w:val="000D1F38"/>
    <w:rsid w:val="000D2E5C"/>
    <w:rsid w:val="000D3733"/>
    <w:rsid w:val="000D52E1"/>
    <w:rsid w:val="000D5F03"/>
    <w:rsid w:val="000E6318"/>
    <w:rsid w:val="000F37EC"/>
    <w:rsid w:val="000F63B9"/>
    <w:rsid w:val="001118D3"/>
    <w:rsid w:val="001136EC"/>
    <w:rsid w:val="00120AB6"/>
    <w:rsid w:val="0012215C"/>
    <w:rsid w:val="001239D5"/>
    <w:rsid w:val="0012466E"/>
    <w:rsid w:val="001265F4"/>
    <w:rsid w:val="00127135"/>
    <w:rsid w:val="001332D3"/>
    <w:rsid w:val="00133864"/>
    <w:rsid w:val="001454C9"/>
    <w:rsid w:val="00146F8E"/>
    <w:rsid w:val="00153AEB"/>
    <w:rsid w:val="00162A6B"/>
    <w:rsid w:val="00163A7B"/>
    <w:rsid w:val="00166AE8"/>
    <w:rsid w:val="00166E46"/>
    <w:rsid w:val="00170A82"/>
    <w:rsid w:val="00174597"/>
    <w:rsid w:val="00186172"/>
    <w:rsid w:val="00187308"/>
    <w:rsid w:val="001902F7"/>
    <w:rsid w:val="001A0F33"/>
    <w:rsid w:val="001A56D0"/>
    <w:rsid w:val="001A781A"/>
    <w:rsid w:val="001B16F4"/>
    <w:rsid w:val="001B1860"/>
    <w:rsid w:val="001B54D3"/>
    <w:rsid w:val="001D0DD8"/>
    <w:rsid w:val="001D23C8"/>
    <w:rsid w:val="001D4480"/>
    <w:rsid w:val="001D6BD1"/>
    <w:rsid w:val="001D7153"/>
    <w:rsid w:val="001D7B32"/>
    <w:rsid w:val="001D7F28"/>
    <w:rsid w:val="001E0160"/>
    <w:rsid w:val="001E1B14"/>
    <w:rsid w:val="001E2865"/>
    <w:rsid w:val="001E491F"/>
    <w:rsid w:val="001F4A64"/>
    <w:rsid w:val="001F4CEC"/>
    <w:rsid w:val="001F7D39"/>
    <w:rsid w:val="00201D95"/>
    <w:rsid w:val="00212B11"/>
    <w:rsid w:val="00214606"/>
    <w:rsid w:val="0021465A"/>
    <w:rsid w:val="00222671"/>
    <w:rsid w:val="00222BF6"/>
    <w:rsid w:val="00223CBB"/>
    <w:rsid w:val="00231126"/>
    <w:rsid w:val="00232F9B"/>
    <w:rsid w:val="00233D5B"/>
    <w:rsid w:val="002342CB"/>
    <w:rsid w:val="00237F9A"/>
    <w:rsid w:val="002528F4"/>
    <w:rsid w:val="002572C1"/>
    <w:rsid w:val="0026120E"/>
    <w:rsid w:val="00265392"/>
    <w:rsid w:val="00265D27"/>
    <w:rsid w:val="00266047"/>
    <w:rsid w:val="00266104"/>
    <w:rsid w:val="002739B4"/>
    <w:rsid w:val="002745C9"/>
    <w:rsid w:val="0027491E"/>
    <w:rsid w:val="002828B0"/>
    <w:rsid w:val="00283FF0"/>
    <w:rsid w:val="00286ADD"/>
    <w:rsid w:val="002871DD"/>
    <w:rsid w:val="00287F9C"/>
    <w:rsid w:val="00290D89"/>
    <w:rsid w:val="0029668C"/>
    <w:rsid w:val="00297184"/>
    <w:rsid w:val="00297BB4"/>
    <w:rsid w:val="002A0209"/>
    <w:rsid w:val="002A6FD3"/>
    <w:rsid w:val="002A7B0A"/>
    <w:rsid w:val="002B0A4B"/>
    <w:rsid w:val="002B1696"/>
    <w:rsid w:val="002B24D8"/>
    <w:rsid w:val="002B4D83"/>
    <w:rsid w:val="002B55EE"/>
    <w:rsid w:val="002B5998"/>
    <w:rsid w:val="002B615F"/>
    <w:rsid w:val="002C0884"/>
    <w:rsid w:val="002C50FF"/>
    <w:rsid w:val="002C5D41"/>
    <w:rsid w:val="002C6473"/>
    <w:rsid w:val="002C733B"/>
    <w:rsid w:val="002D012C"/>
    <w:rsid w:val="002D07B3"/>
    <w:rsid w:val="002D175E"/>
    <w:rsid w:val="002D6B1E"/>
    <w:rsid w:val="002D7BBF"/>
    <w:rsid w:val="002E0E0D"/>
    <w:rsid w:val="002E3A0A"/>
    <w:rsid w:val="002E4FC3"/>
    <w:rsid w:val="002F1E62"/>
    <w:rsid w:val="002F334E"/>
    <w:rsid w:val="0030153F"/>
    <w:rsid w:val="00301F64"/>
    <w:rsid w:val="00305279"/>
    <w:rsid w:val="00312E1C"/>
    <w:rsid w:val="00316055"/>
    <w:rsid w:val="00322463"/>
    <w:rsid w:val="00322807"/>
    <w:rsid w:val="003246CC"/>
    <w:rsid w:val="00324D2F"/>
    <w:rsid w:val="003256C3"/>
    <w:rsid w:val="00340C1C"/>
    <w:rsid w:val="0034305A"/>
    <w:rsid w:val="00345173"/>
    <w:rsid w:val="003454B3"/>
    <w:rsid w:val="00346188"/>
    <w:rsid w:val="0035150C"/>
    <w:rsid w:val="00352314"/>
    <w:rsid w:val="00354573"/>
    <w:rsid w:val="003573B7"/>
    <w:rsid w:val="00357C7C"/>
    <w:rsid w:val="003609B6"/>
    <w:rsid w:val="00362240"/>
    <w:rsid w:val="00362BF8"/>
    <w:rsid w:val="003654DA"/>
    <w:rsid w:val="00370D82"/>
    <w:rsid w:val="00371421"/>
    <w:rsid w:val="00372F69"/>
    <w:rsid w:val="003737FA"/>
    <w:rsid w:val="003767AC"/>
    <w:rsid w:val="00383D10"/>
    <w:rsid w:val="0038511A"/>
    <w:rsid w:val="0038632D"/>
    <w:rsid w:val="00386823"/>
    <w:rsid w:val="003944C3"/>
    <w:rsid w:val="00395144"/>
    <w:rsid w:val="003A0144"/>
    <w:rsid w:val="003A222D"/>
    <w:rsid w:val="003A5DAD"/>
    <w:rsid w:val="003A675C"/>
    <w:rsid w:val="003A6768"/>
    <w:rsid w:val="003A6D3F"/>
    <w:rsid w:val="003B033D"/>
    <w:rsid w:val="003B4F9D"/>
    <w:rsid w:val="003B6429"/>
    <w:rsid w:val="003C00D8"/>
    <w:rsid w:val="003C3BEB"/>
    <w:rsid w:val="003D62E6"/>
    <w:rsid w:val="003D7871"/>
    <w:rsid w:val="003E06FA"/>
    <w:rsid w:val="003E1A8B"/>
    <w:rsid w:val="003E25F1"/>
    <w:rsid w:val="003E4D98"/>
    <w:rsid w:val="003E6B29"/>
    <w:rsid w:val="003F3927"/>
    <w:rsid w:val="003F5BBB"/>
    <w:rsid w:val="003F640F"/>
    <w:rsid w:val="003F6615"/>
    <w:rsid w:val="003F7EA4"/>
    <w:rsid w:val="0040271E"/>
    <w:rsid w:val="00402EC2"/>
    <w:rsid w:val="004037B1"/>
    <w:rsid w:val="00406923"/>
    <w:rsid w:val="00410BD4"/>
    <w:rsid w:val="00412DE6"/>
    <w:rsid w:val="00415299"/>
    <w:rsid w:val="00421C59"/>
    <w:rsid w:val="00430E9E"/>
    <w:rsid w:val="004403F6"/>
    <w:rsid w:val="00442B2D"/>
    <w:rsid w:val="00443802"/>
    <w:rsid w:val="00445B4E"/>
    <w:rsid w:val="00451BA1"/>
    <w:rsid w:val="0045521A"/>
    <w:rsid w:val="0045598B"/>
    <w:rsid w:val="004644E2"/>
    <w:rsid w:val="00466319"/>
    <w:rsid w:val="00470742"/>
    <w:rsid w:val="00474901"/>
    <w:rsid w:val="00480840"/>
    <w:rsid w:val="004810CF"/>
    <w:rsid w:val="0049096A"/>
    <w:rsid w:val="00494E67"/>
    <w:rsid w:val="0049647A"/>
    <w:rsid w:val="00497BC1"/>
    <w:rsid w:val="004A1472"/>
    <w:rsid w:val="004B0CBF"/>
    <w:rsid w:val="004B22C8"/>
    <w:rsid w:val="004C2D5E"/>
    <w:rsid w:val="004C59AC"/>
    <w:rsid w:val="004C7666"/>
    <w:rsid w:val="004D14DC"/>
    <w:rsid w:val="004D3D5B"/>
    <w:rsid w:val="004D4423"/>
    <w:rsid w:val="004D456E"/>
    <w:rsid w:val="004D6599"/>
    <w:rsid w:val="004E45F0"/>
    <w:rsid w:val="004F3660"/>
    <w:rsid w:val="004F3F7D"/>
    <w:rsid w:val="004F4A08"/>
    <w:rsid w:val="00500579"/>
    <w:rsid w:val="00502941"/>
    <w:rsid w:val="00505AAC"/>
    <w:rsid w:val="00506BB0"/>
    <w:rsid w:val="005150A3"/>
    <w:rsid w:val="00516099"/>
    <w:rsid w:val="00527ABB"/>
    <w:rsid w:val="005307F9"/>
    <w:rsid w:val="00531007"/>
    <w:rsid w:val="00533E1C"/>
    <w:rsid w:val="00534320"/>
    <w:rsid w:val="005350B7"/>
    <w:rsid w:val="00540BBE"/>
    <w:rsid w:val="00541B1B"/>
    <w:rsid w:val="005556FF"/>
    <w:rsid w:val="00560F7B"/>
    <w:rsid w:val="00567D6A"/>
    <w:rsid w:val="005733D0"/>
    <w:rsid w:val="0057430D"/>
    <w:rsid w:val="00574CE2"/>
    <w:rsid w:val="0058166C"/>
    <w:rsid w:val="005843B3"/>
    <w:rsid w:val="00592610"/>
    <w:rsid w:val="005944F1"/>
    <w:rsid w:val="00596E1A"/>
    <w:rsid w:val="005A33E1"/>
    <w:rsid w:val="005A5BBB"/>
    <w:rsid w:val="005A7AC2"/>
    <w:rsid w:val="005B000C"/>
    <w:rsid w:val="005B3A17"/>
    <w:rsid w:val="005B3BF4"/>
    <w:rsid w:val="005D0FD4"/>
    <w:rsid w:val="005D234D"/>
    <w:rsid w:val="005D4419"/>
    <w:rsid w:val="005D56EE"/>
    <w:rsid w:val="005D7A68"/>
    <w:rsid w:val="005E239D"/>
    <w:rsid w:val="005E24E9"/>
    <w:rsid w:val="005E4AB4"/>
    <w:rsid w:val="005E5B67"/>
    <w:rsid w:val="005F12C1"/>
    <w:rsid w:val="005F5513"/>
    <w:rsid w:val="0060297A"/>
    <w:rsid w:val="006058FD"/>
    <w:rsid w:val="00605953"/>
    <w:rsid w:val="00606E00"/>
    <w:rsid w:val="00611377"/>
    <w:rsid w:val="00611406"/>
    <w:rsid w:val="00611E16"/>
    <w:rsid w:val="00614EA6"/>
    <w:rsid w:val="00621156"/>
    <w:rsid w:val="006217E5"/>
    <w:rsid w:val="00622C34"/>
    <w:rsid w:val="00624105"/>
    <w:rsid w:val="00624EDB"/>
    <w:rsid w:val="00625F4B"/>
    <w:rsid w:val="0063057B"/>
    <w:rsid w:val="00633684"/>
    <w:rsid w:val="0063731F"/>
    <w:rsid w:val="00640323"/>
    <w:rsid w:val="00642F3F"/>
    <w:rsid w:val="00652D4C"/>
    <w:rsid w:val="006566D7"/>
    <w:rsid w:val="00661768"/>
    <w:rsid w:val="00663D26"/>
    <w:rsid w:val="00664470"/>
    <w:rsid w:val="00665578"/>
    <w:rsid w:val="00671256"/>
    <w:rsid w:val="00674E38"/>
    <w:rsid w:val="00680F13"/>
    <w:rsid w:val="00684B6B"/>
    <w:rsid w:val="006926B8"/>
    <w:rsid w:val="00693C9B"/>
    <w:rsid w:val="00696274"/>
    <w:rsid w:val="006A02B6"/>
    <w:rsid w:val="006A09BB"/>
    <w:rsid w:val="006B287F"/>
    <w:rsid w:val="006B7AE8"/>
    <w:rsid w:val="006C075D"/>
    <w:rsid w:val="006C5155"/>
    <w:rsid w:val="006C63A9"/>
    <w:rsid w:val="006D7D58"/>
    <w:rsid w:val="006E42C4"/>
    <w:rsid w:val="006E44DD"/>
    <w:rsid w:val="006E4B0D"/>
    <w:rsid w:val="006E55FC"/>
    <w:rsid w:val="006F2FC4"/>
    <w:rsid w:val="006F4AD3"/>
    <w:rsid w:val="007032D0"/>
    <w:rsid w:val="007037F3"/>
    <w:rsid w:val="007040E9"/>
    <w:rsid w:val="00705556"/>
    <w:rsid w:val="007172FE"/>
    <w:rsid w:val="00726924"/>
    <w:rsid w:val="007305D0"/>
    <w:rsid w:val="007322C9"/>
    <w:rsid w:val="007365FA"/>
    <w:rsid w:val="00740BAE"/>
    <w:rsid w:val="00752F99"/>
    <w:rsid w:val="007569AF"/>
    <w:rsid w:val="007573E3"/>
    <w:rsid w:val="00757511"/>
    <w:rsid w:val="00770FE6"/>
    <w:rsid w:val="00772B1A"/>
    <w:rsid w:val="00774229"/>
    <w:rsid w:val="007770C3"/>
    <w:rsid w:val="00782A9C"/>
    <w:rsid w:val="00784F31"/>
    <w:rsid w:val="00792636"/>
    <w:rsid w:val="00795FDD"/>
    <w:rsid w:val="007968ED"/>
    <w:rsid w:val="007A3DAC"/>
    <w:rsid w:val="007A43E9"/>
    <w:rsid w:val="007A4B0D"/>
    <w:rsid w:val="007A7CB1"/>
    <w:rsid w:val="007B72C2"/>
    <w:rsid w:val="007C18C4"/>
    <w:rsid w:val="007E2F63"/>
    <w:rsid w:val="007F0CFA"/>
    <w:rsid w:val="007F2E86"/>
    <w:rsid w:val="007F36AE"/>
    <w:rsid w:val="007F3F65"/>
    <w:rsid w:val="007F4D4A"/>
    <w:rsid w:val="00801C95"/>
    <w:rsid w:val="0080236B"/>
    <w:rsid w:val="00802DCF"/>
    <w:rsid w:val="008055AC"/>
    <w:rsid w:val="00805D96"/>
    <w:rsid w:val="00805DA8"/>
    <w:rsid w:val="00806D7A"/>
    <w:rsid w:val="00810EF7"/>
    <w:rsid w:val="008164C2"/>
    <w:rsid w:val="00817190"/>
    <w:rsid w:val="00817BB9"/>
    <w:rsid w:val="00820BA0"/>
    <w:rsid w:val="00824415"/>
    <w:rsid w:val="00830C5E"/>
    <w:rsid w:val="008453E6"/>
    <w:rsid w:val="00846769"/>
    <w:rsid w:val="00854369"/>
    <w:rsid w:val="00854B00"/>
    <w:rsid w:val="00857246"/>
    <w:rsid w:val="0085795F"/>
    <w:rsid w:val="0086394D"/>
    <w:rsid w:val="0086580B"/>
    <w:rsid w:val="00866BA5"/>
    <w:rsid w:val="00870902"/>
    <w:rsid w:val="0087198C"/>
    <w:rsid w:val="008728D3"/>
    <w:rsid w:val="008766B8"/>
    <w:rsid w:val="00876A51"/>
    <w:rsid w:val="00881643"/>
    <w:rsid w:val="00881BAD"/>
    <w:rsid w:val="00884893"/>
    <w:rsid w:val="00884A96"/>
    <w:rsid w:val="00890356"/>
    <w:rsid w:val="00891258"/>
    <w:rsid w:val="00895107"/>
    <w:rsid w:val="008A1BFC"/>
    <w:rsid w:val="008A3905"/>
    <w:rsid w:val="008A4106"/>
    <w:rsid w:val="008A7D04"/>
    <w:rsid w:val="008B165B"/>
    <w:rsid w:val="008B1F1B"/>
    <w:rsid w:val="008B2A13"/>
    <w:rsid w:val="008B2D8A"/>
    <w:rsid w:val="008B4559"/>
    <w:rsid w:val="008B4586"/>
    <w:rsid w:val="008B5D64"/>
    <w:rsid w:val="008B6C51"/>
    <w:rsid w:val="008B738C"/>
    <w:rsid w:val="008C56C2"/>
    <w:rsid w:val="008C64BD"/>
    <w:rsid w:val="008D55CB"/>
    <w:rsid w:val="008D5637"/>
    <w:rsid w:val="008E65E0"/>
    <w:rsid w:val="008F094C"/>
    <w:rsid w:val="008F0B62"/>
    <w:rsid w:val="008F0EBC"/>
    <w:rsid w:val="008F216D"/>
    <w:rsid w:val="008F46CE"/>
    <w:rsid w:val="00902BAC"/>
    <w:rsid w:val="00903430"/>
    <w:rsid w:val="009077AD"/>
    <w:rsid w:val="00910456"/>
    <w:rsid w:val="009105FD"/>
    <w:rsid w:val="009166F7"/>
    <w:rsid w:val="00921375"/>
    <w:rsid w:val="00922B99"/>
    <w:rsid w:val="009238CB"/>
    <w:rsid w:val="00924A51"/>
    <w:rsid w:val="0092735D"/>
    <w:rsid w:val="00927833"/>
    <w:rsid w:val="0093587D"/>
    <w:rsid w:val="00936AF1"/>
    <w:rsid w:val="00940CB9"/>
    <w:rsid w:val="0094201A"/>
    <w:rsid w:val="0094351B"/>
    <w:rsid w:val="0094607E"/>
    <w:rsid w:val="009529F6"/>
    <w:rsid w:val="00953205"/>
    <w:rsid w:val="00955F42"/>
    <w:rsid w:val="009605B7"/>
    <w:rsid w:val="00962059"/>
    <w:rsid w:val="009651C9"/>
    <w:rsid w:val="0097252A"/>
    <w:rsid w:val="00975309"/>
    <w:rsid w:val="009756DA"/>
    <w:rsid w:val="00987C4E"/>
    <w:rsid w:val="00987F4E"/>
    <w:rsid w:val="00992745"/>
    <w:rsid w:val="00996090"/>
    <w:rsid w:val="009B6FE1"/>
    <w:rsid w:val="009B7264"/>
    <w:rsid w:val="009B7905"/>
    <w:rsid w:val="009C0F43"/>
    <w:rsid w:val="009C14C4"/>
    <w:rsid w:val="009C626C"/>
    <w:rsid w:val="009D25B8"/>
    <w:rsid w:val="009D2745"/>
    <w:rsid w:val="009D3F06"/>
    <w:rsid w:val="009D64F4"/>
    <w:rsid w:val="009E13F9"/>
    <w:rsid w:val="009E7FA9"/>
    <w:rsid w:val="009F379E"/>
    <w:rsid w:val="009F37AB"/>
    <w:rsid w:val="009F59F6"/>
    <w:rsid w:val="009F70C7"/>
    <w:rsid w:val="009F7179"/>
    <w:rsid w:val="00A110EA"/>
    <w:rsid w:val="00A15776"/>
    <w:rsid w:val="00A20B31"/>
    <w:rsid w:val="00A26F49"/>
    <w:rsid w:val="00A31300"/>
    <w:rsid w:val="00A32D5D"/>
    <w:rsid w:val="00A44F7A"/>
    <w:rsid w:val="00A456ED"/>
    <w:rsid w:val="00A5051D"/>
    <w:rsid w:val="00A5069C"/>
    <w:rsid w:val="00A519E9"/>
    <w:rsid w:val="00A51E69"/>
    <w:rsid w:val="00A52DD0"/>
    <w:rsid w:val="00A53085"/>
    <w:rsid w:val="00A5663D"/>
    <w:rsid w:val="00A574B4"/>
    <w:rsid w:val="00A57589"/>
    <w:rsid w:val="00A6187D"/>
    <w:rsid w:val="00A61DC9"/>
    <w:rsid w:val="00A63516"/>
    <w:rsid w:val="00A649FC"/>
    <w:rsid w:val="00A6743B"/>
    <w:rsid w:val="00A71317"/>
    <w:rsid w:val="00A7644D"/>
    <w:rsid w:val="00A77A5D"/>
    <w:rsid w:val="00A77C87"/>
    <w:rsid w:val="00A81DEE"/>
    <w:rsid w:val="00A8286B"/>
    <w:rsid w:val="00A83F1E"/>
    <w:rsid w:val="00A84E6C"/>
    <w:rsid w:val="00A85A54"/>
    <w:rsid w:val="00A87A10"/>
    <w:rsid w:val="00A90B84"/>
    <w:rsid w:val="00A94F6F"/>
    <w:rsid w:val="00AA16CB"/>
    <w:rsid w:val="00AA4EBD"/>
    <w:rsid w:val="00AB1463"/>
    <w:rsid w:val="00AB161E"/>
    <w:rsid w:val="00AB233A"/>
    <w:rsid w:val="00AB3CCD"/>
    <w:rsid w:val="00AB53C1"/>
    <w:rsid w:val="00AC18C3"/>
    <w:rsid w:val="00AC1BAC"/>
    <w:rsid w:val="00AC5230"/>
    <w:rsid w:val="00AC6F3E"/>
    <w:rsid w:val="00AC7D04"/>
    <w:rsid w:val="00AD179B"/>
    <w:rsid w:val="00AD46FC"/>
    <w:rsid w:val="00AD4CA3"/>
    <w:rsid w:val="00AD6819"/>
    <w:rsid w:val="00AD7667"/>
    <w:rsid w:val="00AE0EF7"/>
    <w:rsid w:val="00AF3DA8"/>
    <w:rsid w:val="00AF517F"/>
    <w:rsid w:val="00B014BE"/>
    <w:rsid w:val="00B04738"/>
    <w:rsid w:val="00B0606E"/>
    <w:rsid w:val="00B106E3"/>
    <w:rsid w:val="00B1184E"/>
    <w:rsid w:val="00B13835"/>
    <w:rsid w:val="00B15121"/>
    <w:rsid w:val="00B16C97"/>
    <w:rsid w:val="00B2210D"/>
    <w:rsid w:val="00B22C6D"/>
    <w:rsid w:val="00B2336E"/>
    <w:rsid w:val="00B3235C"/>
    <w:rsid w:val="00B350A1"/>
    <w:rsid w:val="00B35440"/>
    <w:rsid w:val="00B35682"/>
    <w:rsid w:val="00B36ABC"/>
    <w:rsid w:val="00B3769B"/>
    <w:rsid w:val="00B419B7"/>
    <w:rsid w:val="00B4511F"/>
    <w:rsid w:val="00B45903"/>
    <w:rsid w:val="00B513CF"/>
    <w:rsid w:val="00B51BE4"/>
    <w:rsid w:val="00B5368B"/>
    <w:rsid w:val="00B560E6"/>
    <w:rsid w:val="00B603BF"/>
    <w:rsid w:val="00B63DD3"/>
    <w:rsid w:val="00B83BC3"/>
    <w:rsid w:val="00B85540"/>
    <w:rsid w:val="00B86B43"/>
    <w:rsid w:val="00B86C93"/>
    <w:rsid w:val="00B900A7"/>
    <w:rsid w:val="00B91167"/>
    <w:rsid w:val="00B94D8C"/>
    <w:rsid w:val="00B94FD7"/>
    <w:rsid w:val="00B97DB5"/>
    <w:rsid w:val="00BA0DCB"/>
    <w:rsid w:val="00BA3D6F"/>
    <w:rsid w:val="00BA4C07"/>
    <w:rsid w:val="00BA7D9C"/>
    <w:rsid w:val="00BB387A"/>
    <w:rsid w:val="00BC09DB"/>
    <w:rsid w:val="00BC2BA5"/>
    <w:rsid w:val="00BC7724"/>
    <w:rsid w:val="00BD149A"/>
    <w:rsid w:val="00BD1801"/>
    <w:rsid w:val="00BD400C"/>
    <w:rsid w:val="00BD5CB2"/>
    <w:rsid w:val="00BE137B"/>
    <w:rsid w:val="00BE2AF1"/>
    <w:rsid w:val="00BF0B55"/>
    <w:rsid w:val="00BF235E"/>
    <w:rsid w:val="00C05449"/>
    <w:rsid w:val="00C2149D"/>
    <w:rsid w:val="00C22F64"/>
    <w:rsid w:val="00C23541"/>
    <w:rsid w:val="00C23C8B"/>
    <w:rsid w:val="00C243E3"/>
    <w:rsid w:val="00C2630C"/>
    <w:rsid w:val="00C31481"/>
    <w:rsid w:val="00C3252E"/>
    <w:rsid w:val="00C34587"/>
    <w:rsid w:val="00C34E7D"/>
    <w:rsid w:val="00C36266"/>
    <w:rsid w:val="00C36895"/>
    <w:rsid w:val="00C40654"/>
    <w:rsid w:val="00C4138B"/>
    <w:rsid w:val="00C43AC0"/>
    <w:rsid w:val="00C462F2"/>
    <w:rsid w:val="00C47B6A"/>
    <w:rsid w:val="00C47C85"/>
    <w:rsid w:val="00C50442"/>
    <w:rsid w:val="00C50BF8"/>
    <w:rsid w:val="00C50CAD"/>
    <w:rsid w:val="00C510DE"/>
    <w:rsid w:val="00C5648D"/>
    <w:rsid w:val="00C57438"/>
    <w:rsid w:val="00C66045"/>
    <w:rsid w:val="00C76316"/>
    <w:rsid w:val="00C76561"/>
    <w:rsid w:val="00C7793C"/>
    <w:rsid w:val="00C8045A"/>
    <w:rsid w:val="00C845BB"/>
    <w:rsid w:val="00C93BD4"/>
    <w:rsid w:val="00C95870"/>
    <w:rsid w:val="00CA09D5"/>
    <w:rsid w:val="00CA6A5E"/>
    <w:rsid w:val="00CB0A2C"/>
    <w:rsid w:val="00CB3B1B"/>
    <w:rsid w:val="00CC4ADE"/>
    <w:rsid w:val="00CD4B4C"/>
    <w:rsid w:val="00CD4D82"/>
    <w:rsid w:val="00CD6793"/>
    <w:rsid w:val="00CD7D20"/>
    <w:rsid w:val="00CE4F6D"/>
    <w:rsid w:val="00CE6222"/>
    <w:rsid w:val="00CF3141"/>
    <w:rsid w:val="00CF4E9A"/>
    <w:rsid w:val="00CF7E83"/>
    <w:rsid w:val="00D123A1"/>
    <w:rsid w:val="00D16FFC"/>
    <w:rsid w:val="00D20F51"/>
    <w:rsid w:val="00D2574D"/>
    <w:rsid w:val="00D25C54"/>
    <w:rsid w:val="00D26445"/>
    <w:rsid w:val="00D27767"/>
    <w:rsid w:val="00D30974"/>
    <w:rsid w:val="00D30AA2"/>
    <w:rsid w:val="00D40AEA"/>
    <w:rsid w:val="00D41A5A"/>
    <w:rsid w:val="00D42A76"/>
    <w:rsid w:val="00D45622"/>
    <w:rsid w:val="00D47157"/>
    <w:rsid w:val="00D4742A"/>
    <w:rsid w:val="00D47BA0"/>
    <w:rsid w:val="00D47CD2"/>
    <w:rsid w:val="00D5214C"/>
    <w:rsid w:val="00D54331"/>
    <w:rsid w:val="00D56C21"/>
    <w:rsid w:val="00D6253A"/>
    <w:rsid w:val="00D6463C"/>
    <w:rsid w:val="00D73461"/>
    <w:rsid w:val="00D77224"/>
    <w:rsid w:val="00D82542"/>
    <w:rsid w:val="00D83A09"/>
    <w:rsid w:val="00D8572E"/>
    <w:rsid w:val="00DA1A1A"/>
    <w:rsid w:val="00DA413B"/>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2CF6"/>
    <w:rsid w:val="00DF00D5"/>
    <w:rsid w:val="00DF4B60"/>
    <w:rsid w:val="00DF5F7A"/>
    <w:rsid w:val="00DF648C"/>
    <w:rsid w:val="00E02E98"/>
    <w:rsid w:val="00E0464A"/>
    <w:rsid w:val="00E21BB2"/>
    <w:rsid w:val="00E340FB"/>
    <w:rsid w:val="00E3540F"/>
    <w:rsid w:val="00E37F9D"/>
    <w:rsid w:val="00E450C2"/>
    <w:rsid w:val="00E455B4"/>
    <w:rsid w:val="00E50049"/>
    <w:rsid w:val="00E50D33"/>
    <w:rsid w:val="00E5102F"/>
    <w:rsid w:val="00E55F2B"/>
    <w:rsid w:val="00E571D0"/>
    <w:rsid w:val="00E57BD8"/>
    <w:rsid w:val="00E65618"/>
    <w:rsid w:val="00E70A16"/>
    <w:rsid w:val="00E749A7"/>
    <w:rsid w:val="00E7682E"/>
    <w:rsid w:val="00E76FC2"/>
    <w:rsid w:val="00E77539"/>
    <w:rsid w:val="00E857DD"/>
    <w:rsid w:val="00E87B43"/>
    <w:rsid w:val="00E9045E"/>
    <w:rsid w:val="00E965F2"/>
    <w:rsid w:val="00EA5494"/>
    <w:rsid w:val="00EB2B5E"/>
    <w:rsid w:val="00EB3074"/>
    <w:rsid w:val="00EB326E"/>
    <w:rsid w:val="00EB42FA"/>
    <w:rsid w:val="00EB46A3"/>
    <w:rsid w:val="00EB5AED"/>
    <w:rsid w:val="00EC0060"/>
    <w:rsid w:val="00ED3B7E"/>
    <w:rsid w:val="00ED6171"/>
    <w:rsid w:val="00ED660F"/>
    <w:rsid w:val="00EE514E"/>
    <w:rsid w:val="00EE7ADC"/>
    <w:rsid w:val="00EF317F"/>
    <w:rsid w:val="00F07944"/>
    <w:rsid w:val="00F10EDD"/>
    <w:rsid w:val="00F127E5"/>
    <w:rsid w:val="00F12D54"/>
    <w:rsid w:val="00F12E02"/>
    <w:rsid w:val="00F170BD"/>
    <w:rsid w:val="00F17489"/>
    <w:rsid w:val="00F216E5"/>
    <w:rsid w:val="00F26A9B"/>
    <w:rsid w:val="00F33006"/>
    <w:rsid w:val="00F3354C"/>
    <w:rsid w:val="00F33DDD"/>
    <w:rsid w:val="00F347DE"/>
    <w:rsid w:val="00F35779"/>
    <w:rsid w:val="00F35A33"/>
    <w:rsid w:val="00F4422D"/>
    <w:rsid w:val="00F45CD5"/>
    <w:rsid w:val="00F4629E"/>
    <w:rsid w:val="00F50759"/>
    <w:rsid w:val="00F5142D"/>
    <w:rsid w:val="00F5485C"/>
    <w:rsid w:val="00F55466"/>
    <w:rsid w:val="00F577F8"/>
    <w:rsid w:val="00F57AAF"/>
    <w:rsid w:val="00F62B94"/>
    <w:rsid w:val="00F6651C"/>
    <w:rsid w:val="00F70185"/>
    <w:rsid w:val="00F74FE1"/>
    <w:rsid w:val="00F7595B"/>
    <w:rsid w:val="00F7611C"/>
    <w:rsid w:val="00F820FC"/>
    <w:rsid w:val="00F834D3"/>
    <w:rsid w:val="00F840F3"/>
    <w:rsid w:val="00F84DAC"/>
    <w:rsid w:val="00F90D6F"/>
    <w:rsid w:val="00FA0695"/>
    <w:rsid w:val="00FA107B"/>
    <w:rsid w:val="00FA2033"/>
    <w:rsid w:val="00FB0AFA"/>
    <w:rsid w:val="00FB264F"/>
    <w:rsid w:val="00FB3F30"/>
    <w:rsid w:val="00FB6250"/>
    <w:rsid w:val="00FC0424"/>
    <w:rsid w:val="00FC68E3"/>
    <w:rsid w:val="00FD5855"/>
    <w:rsid w:val="00FD7226"/>
    <w:rsid w:val="00FE0D78"/>
    <w:rsid w:val="00FE2AD8"/>
    <w:rsid w:val="00FE3AE8"/>
    <w:rsid w:val="00FF04FD"/>
    <w:rsid w:val="00FF3A9F"/>
    <w:rsid w:val="00FF5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4:docId w14:val="6CC7A832"/>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B8B00-22F0-4B16-93B4-355ACC4D7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1267</TotalTime>
  <Pages>58</Pages>
  <Words>6277</Words>
  <Characters>35785</Characters>
  <Application>Microsoft Office Word</Application>
  <DocSecurity>0</DocSecurity>
  <Lines>298</Lines>
  <Paragraphs>83</Paragraphs>
  <ScaleCrop>false</ScaleCrop>
  <Company>DUT</Company>
  <LinksUpToDate>false</LinksUpToDate>
  <CharactersWithSpaces>41979</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263</cp:revision>
  <cp:lastPrinted>2006-12-04T02:13:00Z</cp:lastPrinted>
  <dcterms:created xsi:type="dcterms:W3CDTF">2018-04-13T06:16:00Z</dcterms:created>
  <dcterms:modified xsi:type="dcterms:W3CDTF">2018-04-14T17:39:00Z</dcterms:modified>
</cp:coreProperties>
</file>